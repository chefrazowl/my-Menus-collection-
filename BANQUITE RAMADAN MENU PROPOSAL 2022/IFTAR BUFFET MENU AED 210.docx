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A75" w:rsidRPr="00DB2106" w:rsidRDefault="00985A75" w:rsidP="00C55C32">
      <w:pPr>
        <w:widowControl w:val="0"/>
        <w:jc w:val="center"/>
        <w:rPr>
          <w:rFonts w:asciiTheme="minorHAnsi" w:hAnsiTheme="minorHAnsi" w:cstheme="minorHAnsi"/>
          <w:b/>
          <w:iCs/>
          <w:smallCaps/>
          <w:sz w:val="40"/>
          <w:szCs w:val="40"/>
        </w:rPr>
      </w:pPr>
      <w:r w:rsidRPr="00DB2106">
        <w:rPr>
          <w:rFonts w:asciiTheme="minorHAnsi" w:hAnsiTheme="minorHAnsi" w:cstheme="minorHAnsi"/>
          <w:b/>
          <w:iCs/>
          <w:smallCaps/>
          <w:sz w:val="40"/>
          <w:szCs w:val="40"/>
        </w:rPr>
        <w:t xml:space="preserve">Ramadan </w:t>
      </w:r>
      <w:r w:rsidR="00434E2D" w:rsidRPr="00DB2106">
        <w:rPr>
          <w:rFonts w:asciiTheme="minorHAnsi" w:hAnsiTheme="minorHAnsi" w:cstheme="minorHAnsi"/>
          <w:b/>
          <w:iCs/>
          <w:smallCaps/>
          <w:sz w:val="40"/>
          <w:szCs w:val="40"/>
        </w:rPr>
        <w:t>Iftar options ii</w:t>
      </w:r>
    </w:p>
    <w:p w:rsidR="00985A75" w:rsidRDefault="00434E2D" w:rsidP="00C55C32">
      <w:pPr>
        <w:pStyle w:val="Subtitle"/>
        <w:spacing w:after="0"/>
        <w:rPr>
          <w:rFonts w:asciiTheme="minorHAnsi" w:hAnsiTheme="minorHAnsi" w:cs="Arial"/>
          <w:b/>
          <w:iCs/>
          <w:sz w:val="40"/>
          <w:szCs w:val="40"/>
        </w:rPr>
      </w:pPr>
      <w:r w:rsidRPr="00DB2106">
        <w:rPr>
          <w:rFonts w:asciiTheme="minorHAnsi" w:hAnsiTheme="minorHAnsi" w:cs="Arial"/>
          <w:b/>
          <w:iCs/>
          <w:sz w:val="40"/>
          <w:szCs w:val="40"/>
        </w:rPr>
        <w:t>AED 210</w:t>
      </w:r>
      <w:r w:rsidR="00985A75" w:rsidRPr="00DB2106">
        <w:rPr>
          <w:rFonts w:asciiTheme="minorHAnsi" w:hAnsiTheme="minorHAnsi" w:cs="Arial"/>
          <w:b/>
          <w:iCs/>
          <w:sz w:val="40"/>
          <w:szCs w:val="40"/>
        </w:rPr>
        <w:t xml:space="preserve"> per person </w:t>
      </w:r>
    </w:p>
    <w:p w:rsidR="00FE4972" w:rsidRPr="00FE4972" w:rsidRDefault="00FE4972" w:rsidP="00FE4972"/>
    <w:p w:rsidR="00FE4972" w:rsidRPr="00FE4972" w:rsidRDefault="00FE4972" w:rsidP="00FE4972">
      <w:pPr>
        <w:jc w:val="center"/>
        <w:outlineLvl w:val="1"/>
        <w:rPr>
          <w:rFonts w:asciiTheme="minorHAnsi" w:hAnsiTheme="minorHAnsi" w:cstheme="majorBidi"/>
          <w:b/>
          <w:iCs/>
          <w:sz w:val="24"/>
          <w:szCs w:val="22"/>
        </w:rPr>
      </w:pPr>
      <w:r w:rsidRPr="00FE4972">
        <w:rPr>
          <w:rFonts w:asciiTheme="minorHAnsi" w:hAnsiTheme="minorHAnsi" w:cstheme="majorBidi"/>
          <w:b/>
          <w:iCs/>
          <w:sz w:val="24"/>
          <w:szCs w:val="22"/>
        </w:rPr>
        <w:t>RAMADAN JUICES</w:t>
      </w:r>
    </w:p>
    <w:p w:rsidR="00FE4972" w:rsidRPr="00FE4972" w:rsidRDefault="00FE4972" w:rsidP="00FE4972">
      <w:pPr>
        <w:jc w:val="center"/>
        <w:outlineLvl w:val="1"/>
        <w:rPr>
          <w:rFonts w:asciiTheme="minorHAnsi" w:hAnsiTheme="minorHAnsi" w:cstheme="majorBidi"/>
          <w:iCs/>
          <w:sz w:val="22"/>
          <w:szCs w:val="22"/>
        </w:rPr>
      </w:pPr>
      <w:r w:rsidRPr="00FE4972">
        <w:rPr>
          <w:rFonts w:asciiTheme="minorHAnsi" w:hAnsiTheme="minorHAnsi" w:cstheme="majorBidi"/>
          <w:iCs/>
          <w:sz w:val="22"/>
          <w:szCs w:val="22"/>
        </w:rPr>
        <w:t>Juice bar &amp; Dried fruits on the table Kamar el-din (dry apricot with sugar syrup)</w:t>
      </w:r>
    </w:p>
    <w:p w:rsidR="00FE4972" w:rsidRPr="00FE4972" w:rsidRDefault="00FE4972" w:rsidP="00FE4972">
      <w:pPr>
        <w:jc w:val="center"/>
        <w:outlineLvl w:val="1"/>
        <w:rPr>
          <w:rFonts w:asciiTheme="minorHAnsi" w:hAnsiTheme="minorHAnsi" w:cstheme="majorBidi"/>
          <w:iCs/>
          <w:sz w:val="22"/>
          <w:szCs w:val="22"/>
        </w:rPr>
      </w:pPr>
      <w:r w:rsidRPr="00FE4972">
        <w:rPr>
          <w:rFonts w:asciiTheme="minorHAnsi" w:hAnsiTheme="minorHAnsi" w:cstheme="majorBidi"/>
          <w:iCs/>
          <w:sz w:val="22"/>
          <w:szCs w:val="22"/>
        </w:rPr>
        <w:t xml:space="preserve"> Jalap (dates juice Laban (yoghurt with garlic &amp; salt) </w:t>
      </w:r>
      <w:r w:rsidRPr="00FE4972">
        <w:rPr>
          <w:rFonts w:asciiTheme="minorHAnsi" w:hAnsiTheme="minorHAnsi"/>
          <w:sz w:val="22"/>
          <w:szCs w:val="22"/>
        </w:rPr>
        <w:t>Dates, Apricots, Plums, Figs</w:t>
      </w:r>
    </w:p>
    <w:p w:rsidR="00FE4972" w:rsidRPr="00FE4972" w:rsidRDefault="00FE4972" w:rsidP="00FE4972">
      <w:pPr>
        <w:rPr>
          <w:sz w:val="16"/>
        </w:rPr>
      </w:pPr>
    </w:p>
    <w:p w:rsidR="00FE4972" w:rsidRPr="00FE4972" w:rsidRDefault="00FE4972" w:rsidP="00FE4972">
      <w:pPr>
        <w:autoSpaceDE w:val="0"/>
        <w:autoSpaceDN w:val="0"/>
        <w:adjustRightInd w:val="0"/>
        <w:jc w:val="center"/>
        <w:rPr>
          <w:rFonts w:asciiTheme="minorHAnsi" w:hAnsiTheme="minorHAnsi" w:cs="Verdana"/>
          <w:color w:val="000000"/>
          <w:sz w:val="22"/>
          <w:szCs w:val="22"/>
          <w:lang w:val="en-GB"/>
        </w:rPr>
      </w:pPr>
      <w:r w:rsidRPr="00FE4972">
        <w:rPr>
          <w:rFonts w:asciiTheme="minorHAnsi" w:hAnsiTheme="minorHAnsi" w:cs="Verdana"/>
          <w:b/>
          <w:bCs/>
          <w:color w:val="000000"/>
          <w:sz w:val="22"/>
          <w:szCs w:val="22"/>
          <w:lang w:val="en-GB"/>
        </w:rPr>
        <w:t>BAKERY BASKET</w:t>
      </w:r>
    </w:p>
    <w:p w:rsidR="00FE4972" w:rsidRPr="00FE4972" w:rsidRDefault="00FE4972" w:rsidP="00FE4972">
      <w:pPr>
        <w:autoSpaceDE w:val="0"/>
        <w:autoSpaceDN w:val="0"/>
        <w:adjustRightInd w:val="0"/>
        <w:jc w:val="center"/>
        <w:rPr>
          <w:rFonts w:asciiTheme="minorHAnsi" w:hAnsiTheme="minorHAnsi" w:cs="Verdana"/>
          <w:color w:val="000000"/>
          <w:sz w:val="22"/>
          <w:szCs w:val="22"/>
          <w:lang w:val="en-GB"/>
        </w:rPr>
      </w:pPr>
      <w:r w:rsidRPr="00FE4972">
        <w:rPr>
          <w:rFonts w:asciiTheme="minorHAnsi" w:hAnsiTheme="minorHAnsi" w:cs="Verdana"/>
          <w:color w:val="000000"/>
          <w:sz w:val="22"/>
          <w:szCs w:val="22"/>
          <w:lang w:val="en-GB"/>
        </w:rPr>
        <w:t>Selection of International Bread Rolls &amp; Loafs</w:t>
      </w:r>
    </w:p>
    <w:p w:rsidR="00FE4972" w:rsidRPr="00FE4972" w:rsidRDefault="00FE4972" w:rsidP="00FE4972">
      <w:pPr>
        <w:jc w:val="center"/>
        <w:outlineLvl w:val="1"/>
        <w:rPr>
          <w:rFonts w:asciiTheme="minorHAnsi" w:hAnsiTheme="minorHAnsi" w:cs="Arial"/>
          <w:sz w:val="22"/>
          <w:szCs w:val="22"/>
        </w:rPr>
      </w:pPr>
      <w:r w:rsidRPr="00FE4972">
        <w:rPr>
          <w:rFonts w:asciiTheme="minorHAnsi" w:hAnsiTheme="minorHAnsi" w:cs="Verdana"/>
          <w:color w:val="000000"/>
          <w:sz w:val="22"/>
          <w:szCs w:val="22"/>
          <w:lang w:val="en-GB"/>
        </w:rPr>
        <w:t>Arabic Bread Selection</w:t>
      </w:r>
    </w:p>
    <w:p w:rsidR="00FE4972" w:rsidRPr="00FE4972" w:rsidRDefault="00FE4972" w:rsidP="00FE4972">
      <w:pPr>
        <w:rPr>
          <w:sz w:val="16"/>
        </w:rPr>
      </w:pPr>
    </w:p>
    <w:p w:rsidR="00FE4972" w:rsidRPr="00FE4972" w:rsidRDefault="00FE4972" w:rsidP="00FE4972">
      <w:pPr>
        <w:jc w:val="center"/>
        <w:outlineLvl w:val="1"/>
        <w:rPr>
          <w:rFonts w:asciiTheme="minorHAnsi" w:hAnsiTheme="minorHAnsi"/>
          <w:b/>
          <w:bCs/>
          <w:sz w:val="28"/>
          <w:szCs w:val="28"/>
        </w:rPr>
      </w:pPr>
      <w:r w:rsidRPr="00FE4972">
        <w:rPr>
          <w:rFonts w:asciiTheme="minorHAnsi" w:hAnsiTheme="minorHAnsi"/>
          <w:b/>
          <w:bCs/>
          <w:sz w:val="28"/>
          <w:szCs w:val="28"/>
        </w:rPr>
        <w:t>AL BUSTAN MEZZEH</w:t>
      </w:r>
    </w:p>
    <w:p w:rsidR="00FE4972" w:rsidRPr="00FE4972" w:rsidRDefault="00FE4972" w:rsidP="00FE4972">
      <w:pPr>
        <w:jc w:val="center"/>
        <w:rPr>
          <w:rFonts w:asciiTheme="minorHAnsi" w:hAnsiTheme="minorHAnsi" w:cs="Calibri"/>
          <w:b/>
          <w:color w:val="000000"/>
          <w:sz w:val="22"/>
          <w:szCs w:val="22"/>
        </w:rPr>
      </w:pPr>
      <w:r w:rsidRPr="00FE4972">
        <w:rPr>
          <w:rFonts w:asciiTheme="minorHAnsi" w:hAnsiTheme="minorHAnsi" w:cs="Calibri"/>
          <w:b/>
          <w:color w:val="000000"/>
          <w:sz w:val="22"/>
          <w:szCs w:val="22"/>
        </w:rPr>
        <w:t>Hummus</w:t>
      </w:r>
    </w:p>
    <w:p w:rsidR="00FE4972" w:rsidRPr="00FE4972" w:rsidRDefault="00FE4972" w:rsidP="00FE4972">
      <w:pPr>
        <w:jc w:val="center"/>
        <w:rPr>
          <w:b/>
        </w:rPr>
      </w:pPr>
      <w:r w:rsidRPr="00FE4972">
        <w:rPr>
          <w:rFonts w:asciiTheme="minorHAnsi" w:hAnsiTheme="minorHAnsi" w:cs="Calibri"/>
          <w:color w:val="000000"/>
          <w:sz w:val="22"/>
          <w:szCs w:val="22"/>
        </w:rPr>
        <w:t>Ground chick pea with tahini paste and olive oil</w:t>
      </w:r>
    </w:p>
    <w:p w:rsidR="00FE4972" w:rsidRPr="00FE4972" w:rsidRDefault="00FE4972" w:rsidP="00FE4972">
      <w:pPr>
        <w:jc w:val="center"/>
        <w:outlineLvl w:val="1"/>
        <w:rPr>
          <w:rFonts w:asciiTheme="minorHAnsi" w:hAnsiTheme="minorHAnsi" w:cstheme="majorBidi"/>
          <w:b/>
          <w:sz w:val="22"/>
          <w:szCs w:val="22"/>
          <w:lang w:val="fr-FR"/>
        </w:rPr>
      </w:pPr>
      <w:r w:rsidRPr="00FE4972">
        <w:rPr>
          <w:rFonts w:asciiTheme="minorHAnsi" w:hAnsiTheme="minorHAnsi" w:cstheme="majorBidi"/>
          <w:b/>
          <w:sz w:val="22"/>
          <w:szCs w:val="22"/>
          <w:lang w:val="fr-FR"/>
        </w:rPr>
        <w:t>Houmous Bayroti</w:t>
      </w:r>
    </w:p>
    <w:p w:rsidR="00FE4972" w:rsidRPr="00FE4972" w:rsidRDefault="00FE4972" w:rsidP="00FE4972">
      <w:pPr>
        <w:jc w:val="center"/>
        <w:rPr>
          <w:rFonts w:asciiTheme="minorHAnsi" w:hAnsiTheme="minorHAnsi" w:cs="Calibri"/>
          <w:color w:val="000000"/>
          <w:sz w:val="22"/>
          <w:szCs w:val="22"/>
        </w:rPr>
      </w:pPr>
      <w:r w:rsidRPr="00FE4972">
        <w:rPr>
          <w:rFonts w:asciiTheme="minorHAnsi" w:hAnsiTheme="minorHAnsi" w:cs="Calibri"/>
          <w:color w:val="000000"/>
          <w:sz w:val="22"/>
          <w:szCs w:val="22"/>
        </w:rPr>
        <w:t>Chickpea ground with tahini paste flavored with parsley and olive oil</w:t>
      </w:r>
    </w:p>
    <w:p w:rsidR="00FE4972" w:rsidRPr="00FE4972" w:rsidRDefault="00FE4972" w:rsidP="00FE4972">
      <w:pPr>
        <w:jc w:val="center"/>
        <w:outlineLvl w:val="1"/>
        <w:rPr>
          <w:rFonts w:asciiTheme="minorHAnsi" w:hAnsiTheme="minorHAnsi" w:cstheme="majorBidi"/>
          <w:b/>
          <w:sz w:val="22"/>
          <w:szCs w:val="22"/>
          <w:lang w:val="fr-FR"/>
        </w:rPr>
      </w:pPr>
      <w:r w:rsidRPr="00FE4972">
        <w:rPr>
          <w:rFonts w:asciiTheme="minorHAnsi" w:hAnsiTheme="minorHAnsi" w:cstheme="majorBidi"/>
          <w:b/>
          <w:sz w:val="22"/>
          <w:szCs w:val="22"/>
          <w:lang w:val="fr-FR"/>
        </w:rPr>
        <w:t xml:space="preserve"> Moutabel beetroot </w:t>
      </w:r>
    </w:p>
    <w:p w:rsidR="00FE4972" w:rsidRPr="00FE4972" w:rsidRDefault="00FE4972" w:rsidP="00FE4972">
      <w:pPr>
        <w:jc w:val="center"/>
        <w:rPr>
          <w:rFonts w:asciiTheme="minorHAnsi" w:hAnsiTheme="minorHAnsi"/>
          <w:sz w:val="22"/>
          <w:szCs w:val="22"/>
        </w:rPr>
      </w:pPr>
      <w:r w:rsidRPr="00FE4972">
        <w:rPr>
          <w:rFonts w:asciiTheme="minorHAnsi" w:hAnsiTheme="minorHAnsi" w:cs="Calibri"/>
          <w:color w:val="000000"/>
          <w:sz w:val="22"/>
          <w:szCs w:val="22"/>
        </w:rPr>
        <w:t>Ground beetroot with garlic, lemon juice and tahini paste flavored with olive oil</w:t>
      </w:r>
    </w:p>
    <w:p w:rsidR="00FE4972" w:rsidRPr="00FE4972" w:rsidRDefault="00FE4972" w:rsidP="00FE4972">
      <w:pPr>
        <w:jc w:val="center"/>
        <w:outlineLvl w:val="1"/>
        <w:rPr>
          <w:rFonts w:asciiTheme="minorHAnsi" w:hAnsiTheme="minorHAnsi" w:cstheme="majorBidi"/>
          <w:b/>
          <w:sz w:val="22"/>
          <w:szCs w:val="22"/>
          <w:lang w:val="fr-FR"/>
        </w:rPr>
      </w:pPr>
      <w:r w:rsidRPr="00FE4972">
        <w:rPr>
          <w:rFonts w:asciiTheme="minorHAnsi" w:hAnsiTheme="minorHAnsi" w:cstheme="majorBidi"/>
          <w:b/>
          <w:sz w:val="22"/>
          <w:szCs w:val="22"/>
          <w:lang w:val="fr-FR"/>
        </w:rPr>
        <w:t xml:space="preserve"> Tabbouleh</w:t>
      </w:r>
    </w:p>
    <w:p w:rsidR="00FE4972" w:rsidRPr="00FE4972" w:rsidRDefault="00FE4972" w:rsidP="00FE4972">
      <w:pPr>
        <w:jc w:val="center"/>
        <w:rPr>
          <w:rFonts w:asciiTheme="minorHAnsi" w:hAnsiTheme="minorHAnsi"/>
          <w:sz w:val="22"/>
          <w:szCs w:val="22"/>
        </w:rPr>
      </w:pPr>
      <w:r w:rsidRPr="00FE4972">
        <w:rPr>
          <w:rFonts w:asciiTheme="minorHAnsi" w:hAnsiTheme="minorHAnsi" w:cs="Calibri"/>
          <w:color w:val="000000"/>
          <w:sz w:val="22"/>
          <w:szCs w:val="22"/>
        </w:rPr>
        <w:t>Freshly chopped local parsley, tomatoes, onion, fresh mint, cracked wheat, lemon juice and olive oil</w:t>
      </w:r>
    </w:p>
    <w:p w:rsidR="00FE4972" w:rsidRPr="00FE4972" w:rsidRDefault="00FE4972" w:rsidP="00FE4972">
      <w:pPr>
        <w:jc w:val="center"/>
        <w:outlineLvl w:val="1"/>
        <w:rPr>
          <w:rFonts w:asciiTheme="minorHAnsi" w:hAnsiTheme="minorHAnsi" w:cstheme="majorBidi"/>
          <w:b/>
          <w:sz w:val="22"/>
          <w:szCs w:val="22"/>
          <w:lang w:val="fr-FR"/>
        </w:rPr>
      </w:pPr>
      <w:r w:rsidRPr="00FE4972">
        <w:rPr>
          <w:rFonts w:asciiTheme="minorHAnsi" w:hAnsiTheme="minorHAnsi" w:cstheme="majorBidi"/>
          <w:b/>
          <w:sz w:val="22"/>
          <w:szCs w:val="22"/>
          <w:lang w:val="fr-FR"/>
        </w:rPr>
        <w:t>Fatoush</w:t>
      </w:r>
    </w:p>
    <w:p w:rsidR="00FE4972" w:rsidRPr="00FE4972" w:rsidRDefault="00FE4972" w:rsidP="00FE4972">
      <w:pPr>
        <w:rPr>
          <w:rFonts w:asciiTheme="minorHAnsi" w:hAnsiTheme="minorHAnsi"/>
          <w:sz w:val="22"/>
          <w:szCs w:val="22"/>
        </w:rPr>
      </w:pPr>
      <w:r w:rsidRPr="00FE4972">
        <w:rPr>
          <w:rFonts w:asciiTheme="minorHAnsi" w:hAnsiTheme="minorHAnsi"/>
          <w:sz w:val="22"/>
          <w:szCs w:val="22"/>
        </w:rPr>
        <w:t xml:space="preserve">Local lettuce, tomato, cucumber &amp; parsley, radish, onion, fried bread, olive oil, lemon juice </w:t>
      </w:r>
    </w:p>
    <w:p w:rsidR="00FE4972" w:rsidRPr="00FE4972" w:rsidRDefault="00FE4972" w:rsidP="00FE4972">
      <w:pPr>
        <w:jc w:val="center"/>
        <w:outlineLvl w:val="1"/>
        <w:rPr>
          <w:rFonts w:asciiTheme="minorHAnsi" w:hAnsiTheme="minorHAnsi"/>
          <w:b/>
          <w:sz w:val="22"/>
          <w:szCs w:val="22"/>
        </w:rPr>
      </w:pPr>
      <w:r w:rsidRPr="00FE4972">
        <w:rPr>
          <w:rFonts w:asciiTheme="minorHAnsi" w:hAnsiTheme="minorHAnsi"/>
          <w:b/>
          <w:sz w:val="22"/>
          <w:szCs w:val="22"/>
        </w:rPr>
        <w:t>Mix pickles &amp; olive</w:t>
      </w:r>
    </w:p>
    <w:p w:rsidR="00FE4972" w:rsidRPr="00FE4972" w:rsidRDefault="00FE4972" w:rsidP="00FE4972">
      <w:pPr>
        <w:jc w:val="center"/>
        <w:rPr>
          <w:rFonts w:asciiTheme="minorHAnsi" w:hAnsiTheme="minorHAnsi"/>
          <w:sz w:val="22"/>
          <w:szCs w:val="22"/>
        </w:rPr>
      </w:pPr>
      <w:r w:rsidRPr="00FE4972">
        <w:rPr>
          <w:rFonts w:asciiTheme="minorHAnsi" w:hAnsiTheme="minorHAnsi"/>
          <w:sz w:val="22"/>
          <w:szCs w:val="22"/>
        </w:rPr>
        <w:t>Black &amp; green live, mix pickles, turnip pickle, chili pickle</w:t>
      </w:r>
    </w:p>
    <w:p w:rsidR="00FE4972" w:rsidRPr="00FE4972" w:rsidRDefault="00FE4972" w:rsidP="00FE4972">
      <w:pPr>
        <w:jc w:val="center"/>
        <w:outlineLvl w:val="1"/>
        <w:rPr>
          <w:rFonts w:asciiTheme="minorHAnsi" w:hAnsiTheme="minorHAnsi" w:cstheme="majorBidi"/>
          <w:b/>
          <w:sz w:val="22"/>
          <w:szCs w:val="22"/>
        </w:rPr>
      </w:pPr>
      <w:r w:rsidRPr="00FE4972">
        <w:rPr>
          <w:rFonts w:asciiTheme="minorHAnsi" w:hAnsiTheme="minorHAnsi" w:cstheme="majorBidi"/>
          <w:b/>
          <w:sz w:val="22"/>
          <w:szCs w:val="22"/>
        </w:rPr>
        <w:t>Yoghurt with cucumber</w:t>
      </w:r>
    </w:p>
    <w:p w:rsidR="00FE4972" w:rsidRPr="00FE4972" w:rsidRDefault="00FE4972" w:rsidP="00FE4972">
      <w:pPr>
        <w:jc w:val="center"/>
        <w:rPr>
          <w:rFonts w:asciiTheme="minorHAnsi" w:hAnsiTheme="minorHAnsi"/>
          <w:sz w:val="22"/>
          <w:szCs w:val="22"/>
        </w:rPr>
      </w:pPr>
      <w:r w:rsidRPr="00FE4972">
        <w:rPr>
          <w:rFonts w:asciiTheme="minorHAnsi" w:hAnsiTheme="minorHAnsi"/>
          <w:sz w:val="22"/>
          <w:szCs w:val="22"/>
        </w:rPr>
        <w:t>Fresh yoghurt with cucumber &amp; dry mint</w:t>
      </w:r>
    </w:p>
    <w:p w:rsidR="00FE4972" w:rsidRPr="00FE4972" w:rsidRDefault="00FE4972" w:rsidP="00FE4972">
      <w:pPr>
        <w:jc w:val="center"/>
        <w:outlineLvl w:val="1"/>
        <w:rPr>
          <w:rFonts w:asciiTheme="minorHAnsi" w:hAnsiTheme="minorHAnsi"/>
          <w:b/>
          <w:sz w:val="22"/>
          <w:szCs w:val="22"/>
        </w:rPr>
      </w:pPr>
      <w:r w:rsidRPr="00FE4972">
        <w:rPr>
          <w:rFonts w:asciiTheme="minorHAnsi" w:hAnsiTheme="minorHAnsi"/>
          <w:b/>
          <w:sz w:val="22"/>
          <w:szCs w:val="22"/>
        </w:rPr>
        <w:t xml:space="preserve">Fried Vegetable with </w:t>
      </w:r>
      <w:r w:rsidRPr="00FE4972">
        <w:rPr>
          <w:rFonts w:asciiTheme="minorHAnsi" w:hAnsiTheme="minorHAnsi"/>
          <w:b/>
          <w:sz w:val="22"/>
          <w:szCs w:val="22"/>
        </w:rPr>
        <w:t>Tahina</w:t>
      </w:r>
      <w:r w:rsidRPr="00FE4972">
        <w:rPr>
          <w:rFonts w:asciiTheme="minorHAnsi" w:hAnsiTheme="minorHAnsi"/>
          <w:b/>
          <w:sz w:val="22"/>
          <w:szCs w:val="22"/>
        </w:rPr>
        <w:t xml:space="preserve"> sauce</w:t>
      </w:r>
    </w:p>
    <w:p w:rsidR="00FE4972" w:rsidRDefault="00FE4972" w:rsidP="00FE4972">
      <w:pPr>
        <w:jc w:val="center"/>
        <w:rPr>
          <w:rFonts w:asciiTheme="minorHAnsi" w:hAnsiTheme="minorHAnsi"/>
          <w:sz w:val="22"/>
          <w:szCs w:val="22"/>
        </w:rPr>
      </w:pPr>
      <w:r w:rsidRPr="00FE4972">
        <w:rPr>
          <w:rFonts w:asciiTheme="minorHAnsi" w:hAnsiTheme="minorHAnsi"/>
          <w:sz w:val="22"/>
          <w:szCs w:val="22"/>
        </w:rPr>
        <w:t>Fry eggplant, marrow, zucchini, and cauliflower, with tahini sauce</w:t>
      </w:r>
    </w:p>
    <w:p w:rsidR="00FE4972" w:rsidRPr="00FE4972" w:rsidRDefault="00FE4972" w:rsidP="00FE4972">
      <w:pP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Bread Beans salad </w:t>
      </w:r>
      <w:bookmarkStart w:id="0" w:name="_GoBack"/>
      <w:bookmarkEnd w:id="0"/>
    </w:p>
    <w:p w:rsidR="00FE4972" w:rsidRPr="00FE4972" w:rsidRDefault="00FE4972" w:rsidP="00FE4972">
      <w:pPr>
        <w:autoSpaceDE w:val="0"/>
        <w:autoSpaceDN w:val="0"/>
        <w:adjustRightInd w:val="0"/>
        <w:jc w:val="center"/>
        <w:rPr>
          <w:rFonts w:asciiTheme="minorHAnsi" w:eastAsia="Calibri" w:hAnsiTheme="minorHAnsi" w:cs="Arial"/>
          <w:b/>
          <w:bCs/>
          <w:sz w:val="16"/>
          <w:u w:val="single"/>
        </w:rPr>
      </w:pPr>
    </w:p>
    <w:p w:rsidR="00FE4972" w:rsidRPr="00FE4972" w:rsidRDefault="00FE4972" w:rsidP="00FE4972">
      <w:pPr>
        <w:autoSpaceDE w:val="0"/>
        <w:autoSpaceDN w:val="0"/>
        <w:adjustRightInd w:val="0"/>
        <w:jc w:val="center"/>
        <w:rPr>
          <w:rFonts w:asciiTheme="minorHAnsi" w:eastAsia="Calibri" w:hAnsiTheme="minorHAnsi" w:cs="Arial"/>
          <w:b/>
          <w:bCs/>
          <w:sz w:val="24"/>
          <w:u w:val="single"/>
        </w:rPr>
      </w:pPr>
      <w:r w:rsidRPr="00FE4972">
        <w:rPr>
          <w:rFonts w:asciiTheme="minorHAnsi" w:eastAsia="Calibri" w:hAnsiTheme="minorHAnsi" w:cs="Arial"/>
          <w:b/>
          <w:bCs/>
          <w:sz w:val="24"/>
          <w:u w:val="single"/>
        </w:rPr>
        <w:t>INTERNATIONAL COLD APPETIZER</w:t>
      </w:r>
    </w:p>
    <w:p w:rsidR="00FE4972" w:rsidRPr="00FE4972" w:rsidRDefault="00FE4972" w:rsidP="00FE4972">
      <w:pPr>
        <w:jc w:val="center"/>
        <w:outlineLvl w:val="1"/>
        <w:rPr>
          <w:rFonts w:asciiTheme="minorHAnsi" w:hAnsiTheme="minorHAnsi" w:cs="Arial"/>
          <w:b/>
          <w:sz w:val="22"/>
          <w:szCs w:val="22"/>
        </w:rPr>
      </w:pPr>
      <w:r w:rsidRPr="00FE4972">
        <w:rPr>
          <w:rFonts w:asciiTheme="minorHAnsi" w:hAnsiTheme="minorHAnsi" w:cs="Arial"/>
          <w:b/>
          <w:sz w:val="22"/>
          <w:szCs w:val="22"/>
        </w:rPr>
        <w:t>Selection of Salad Bar</w:t>
      </w:r>
    </w:p>
    <w:p w:rsidR="00FE4972" w:rsidRPr="00FE4972" w:rsidRDefault="00FE4972" w:rsidP="00FE4972">
      <w:pPr>
        <w:jc w:val="center"/>
        <w:rPr>
          <w:rFonts w:asciiTheme="minorHAnsi" w:hAnsiTheme="minorHAnsi" w:cs="Arial"/>
          <w:sz w:val="22"/>
          <w:szCs w:val="22"/>
        </w:rPr>
      </w:pPr>
      <w:r w:rsidRPr="00FE4972">
        <w:rPr>
          <w:rFonts w:asciiTheme="minorHAnsi" w:hAnsiTheme="minorHAnsi" w:cs="Arial"/>
          <w:sz w:val="22"/>
          <w:szCs w:val="22"/>
        </w:rPr>
        <w:t>Carrot</w:t>
      </w:r>
      <w:r w:rsidRPr="00FE4972">
        <w:rPr>
          <w:rFonts w:ascii="Calibri" w:hAnsi="Calibri"/>
          <w:sz w:val="22"/>
          <w:szCs w:val="22"/>
        </w:rPr>
        <w:t>, tomato wedges, sliced cucumber, sweet corn, m</w:t>
      </w:r>
      <w:r w:rsidRPr="00FE4972">
        <w:rPr>
          <w:rFonts w:asciiTheme="minorHAnsi" w:hAnsiTheme="minorHAnsi" w:cs="Arial"/>
          <w:sz w:val="22"/>
          <w:szCs w:val="22"/>
        </w:rPr>
        <w:t>ixed lettuce Vinaigrette</w:t>
      </w:r>
      <w:r w:rsidRPr="00FE4972">
        <w:rPr>
          <w:rFonts w:asciiTheme="minorHAnsi" w:hAnsiTheme="minorHAnsi" w:cs="Verdana"/>
          <w:color w:val="000000"/>
          <w:sz w:val="22"/>
          <w:szCs w:val="22"/>
          <w:lang w:val="en-GB"/>
        </w:rPr>
        <w:t>, Italian, French, Thousand Island</w:t>
      </w:r>
    </w:p>
    <w:p w:rsidR="00FE4972" w:rsidRPr="00FE4972" w:rsidRDefault="00FE4972" w:rsidP="00FE4972">
      <w:pPr>
        <w:jc w:val="center"/>
        <w:rPr>
          <w:rFonts w:asciiTheme="minorHAnsi" w:hAnsiTheme="minorHAnsi"/>
          <w:sz w:val="22"/>
          <w:szCs w:val="22"/>
        </w:rPr>
      </w:pPr>
      <w:r w:rsidRPr="00FE4972">
        <w:rPr>
          <w:rFonts w:asciiTheme="minorHAnsi" w:hAnsiTheme="minorHAnsi" w:cs="Verdana"/>
          <w:color w:val="000000"/>
          <w:sz w:val="22"/>
          <w:szCs w:val="22"/>
          <w:lang w:val="en-GB"/>
        </w:rPr>
        <w:t>Balsamic Vinegar, Olive Oil</w:t>
      </w:r>
      <w:r w:rsidRPr="00FE4972">
        <w:rPr>
          <w:rFonts w:asciiTheme="minorHAnsi" w:hAnsiTheme="minorHAnsi"/>
          <w:sz w:val="22"/>
          <w:szCs w:val="22"/>
        </w:rPr>
        <w:t xml:space="preserve"> </w:t>
      </w:r>
      <w:r w:rsidRPr="00FE4972">
        <w:rPr>
          <w:rFonts w:ascii="Calibri" w:hAnsi="Calibri"/>
          <w:sz w:val="22"/>
          <w:szCs w:val="22"/>
        </w:rPr>
        <w:t>Quinoa salad with sesame beef</w:t>
      </w:r>
      <w:r w:rsidRPr="00FE4972">
        <w:rPr>
          <w:rFonts w:asciiTheme="minorHAnsi" w:hAnsiTheme="minorHAnsi"/>
          <w:sz w:val="22"/>
          <w:szCs w:val="22"/>
        </w:rPr>
        <w:t xml:space="preserve"> </w:t>
      </w:r>
      <w:r w:rsidRPr="00FE4972">
        <w:rPr>
          <w:rFonts w:ascii="Calibri" w:hAnsi="Calibri"/>
          <w:sz w:val="22"/>
          <w:szCs w:val="22"/>
        </w:rPr>
        <w:t xml:space="preserve">Thai glass noodle and seafood salad Chicken Chat </w:t>
      </w:r>
    </w:p>
    <w:p w:rsidR="00FE4972" w:rsidRPr="00FE4972" w:rsidRDefault="00FE4972" w:rsidP="00FE4972">
      <w:pPr>
        <w:jc w:val="center"/>
        <w:outlineLvl w:val="1"/>
        <w:rPr>
          <w:rFonts w:asciiTheme="minorHAnsi" w:hAnsiTheme="minorHAnsi"/>
          <w:sz w:val="22"/>
          <w:szCs w:val="22"/>
        </w:rPr>
      </w:pPr>
      <w:r w:rsidRPr="00FE4972">
        <w:rPr>
          <w:rFonts w:asciiTheme="minorHAnsi" w:hAnsiTheme="minorHAnsi"/>
          <w:sz w:val="22"/>
          <w:szCs w:val="22"/>
        </w:rPr>
        <w:t xml:space="preserve">Artichoke &amp; red apple salad </w:t>
      </w:r>
      <w:r w:rsidRPr="00FE4972">
        <w:rPr>
          <w:rFonts w:ascii="Calibri" w:hAnsi="Calibri"/>
          <w:sz w:val="22"/>
          <w:szCs w:val="22"/>
        </w:rPr>
        <w:t xml:space="preserve">Chicken and mango salad with sweet chili, Beetroot salad with orange dressing </w:t>
      </w:r>
      <w:r w:rsidRPr="00FE4972">
        <w:rPr>
          <w:rFonts w:asciiTheme="minorHAnsi" w:hAnsiTheme="minorHAnsi"/>
          <w:sz w:val="22"/>
          <w:szCs w:val="22"/>
        </w:rPr>
        <w:t>Pasta</w:t>
      </w:r>
      <w:r>
        <w:rPr>
          <w:rFonts w:asciiTheme="minorHAnsi" w:hAnsiTheme="minorHAnsi"/>
          <w:sz w:val="22"/>
          <w:szCs w:val="22"/>
        </w:rPr>
        <w:t xml:space="preserve"> salad, sundried tomato &amp; lemon</w:t>
      </w:r>
    </w:p>
    <w:p w:rsidR="00FE4972" w:rsidRPr="00FE4972" w:rsidRDefault="00FE4972" w:rsidP="00FE4972"/>
    <w:p w:rsidR="00D6242F" w:rsidRPr="00DB2106" w:rsidRDefault="00C55C32" w:rsidP="00C55C32">
      <w:pPr>
        <w:pStyle w:val="Subtitle"/>
        <w:spacing w:after="0"/>
        <w:rPr>
          <w:rFonts w:asciiTheme="minorHAnsi" w:hAnsiTheme="minorHAnsi" w:cs="Arial"/>
          <w:b/>
        </w:rPr>
      </w:pPr>
      <w:r w:rsidRPr="00DB2106">
        <w:rPr>
          <w:rFonts w:asciiTheme="minorHAnsi" w:hAnsiTheme="minorHAnsi" w:cs="Arial"/>
          <w:b/>
        </w:rPr>
        <w:t>HOT MEZZEH</w:t>
      </w:r>
    </w:p>
    <w:p w:rsidR="001E531F" w:rsidRPr="00DB2106" w:rsidRDefault="001E531F" w:rsidP="00C55C32">
      <w:pPr>
        <w:pStyle w:val="Subtitle"/>
        <w:spacing w:after="0"/>
        <w:rPr>
          <w:rFonts w:asciiTheme="minorHAnsi" w:hAnsiTheme="minorHAnsi" w:cs="Arial"/>
          <w:iCs/>
        </w:rPr>
      </w:pPr>
      <w:r w:rsidRPr="00DB2106">
        <w:rPr>
          <w:rFonts w:asciiTheme="minorHAnsi" w:hAnsiTheme="minorHAnsi" w:cs="Arial"/>
          <w:iCs/>
        </w:rPr>
        <w:t>Cheese sambousek</w:t>
      </w:r>
    </w:p>
    <w:p w:rsidR="001E531F" w:rsidRPr="00DB2106" w:rsidRDefault="001E531F" w:rsidP="00C55C32">
      <w:pPr>
        <w:pStyle w:val="Subtitle"/>
        <w:spacing w:after="0"/>
        <w:rPr>
          <w:rFonts w:asciiTheme="minorHAnsi" w:hAnsiTheme="minorHAnsi" w:cs="Arial"/>
          <w:iCs/>
        </w:rPr>
      </w:pPr>
      <w:r w:rsidRPr="00DB2106">
        <w:rPr>
          <w:rFonts w:asciiTheme="minorHAnsi" w:hAnsiTheme="minorHAnsi" w:cs="Arial"/>
          <w:b/>
          <w:iCs/>
        </w:rPr>
        <w:t xml:space="preserve"> Kibbeh - </w:t>
      </w:r>
      <w:r w:rsidRPr="00DB2106">
        <w:rPr>
          <w:rFonts w:asciiTheme="minorHAnsi" w:hAnsiTheme="minorHAnsi" w:cs="Arial"/>
          <w:color w:val="000000"/>
        </w:rPr>
        <w:t>Traditional fried meat balls filled with minced meat, onion and spices</w:t>
      </w:r>
    </w:p>
    <w:p w:rsidR="0091209B" w:rsidRPr="00DB2106" w:rsidRDefault="0091209B" w:rsidP="00C55C32">
      <w:pPr>
        <w:pStyle w:val="Subtitle"/>
        <w:spacing w:after="0"/>
        <w:rPr>
          <w:rFonts w:asciiTheme="minorHAnsi" w:hAnsiTheme="minorHAnsi" w:cs="Arial"/>
          <w:b/>
        </w:rPr>
      </w:pPr>
    </w:p>
    <w:p w:rsidR="007E40E1" w:rsidRPr="00DB2106" w:rsidRDefault="00C55C32" w:rsidP="00C55C32">
      <w:pPr>
        <w:pStyle w:val="Subtitle"/>
        <w:spacing w:after="0"/>
        <w:rPr>
          <w:rFonts w:asciiTheme="minorHAnsi" w:hAnsiTheme="minorHAnsi" w:cs="Arial"/>
        </w:rPr>
      </w:pPr>
      <w:r w:rsidRPr="00DB2106">
        <w:rPr>
          <w:rFonts w:asciiTheme="minorHAnsi" w:hAnsiTheme="minorHAnsi" w:cs="Arial"/>
          <w:b/>
        </w:rPr>
        <w:t>SOUP</w:t>
      </w:r>
    </w:p>
    <w:p w:rsidR="00127F47" w:rsidRPr="00DB2106" w:rsidRDefault="001E531F" w:rsidP="00C55C32">
      <w:pPr>
        <w:pStyle w:val="Subtitle"/>
        <w:spacing w:after="0"/>
        <w:rPr>
          <w:rFonts w:asciiTheme="minorHAnsi" w:hAnsiTheme="minorHAnsi" w:cs="Arial"/>
        </w:rPr>
      </w:pPr>
      <w:r w:rsidRPr="00DB2106">
        <w:rPr>
          <w:rFonts w:asciiTheme="minorHAnsi" w:hAnsiTheme="minorHAnsi" w:cs="Arial"/>
        </w:rPr>
        <w:t xml:space="preserve">Turkish </w:t>
      </w:r>
      <w:r w:rsidR="00231678" w:rsidRPr="00DB2106">
        <w:rPr>
          <w:rFonts w:asciiTheme="minorHAnsi" w:hAnsiTheme="minorHAnsi" w:cs="Arial"/>
        </w:rPr>
        <w:t>Lentil soup with croutons and lemon</w:t>
      </w:r>
      <w:r w:rsidR="000967EF" w:rsidRPr="00DB2106">
        <w:rPr>
          <w:rFonts w:asciiTheme="minorHAnsi" w:hAnsiTheme="minorHAnsi" w:cs="Arial"/>
        </w:rPr>
        <w:t xml:space="preserve"> </w:t>
      </w:r>
    </w:p>
    <w:p w:rsidR="00127F47" w:rsidRPr="00DB2106" w:rsidRDefault="00127F47" w:rsidP="00C55C32">
      <w:pPr>
        <w:rPr>
          <w:sz w:val="24"/>
          <w:szCs w:val="24"/>
        </w:rPr>
      </w:pPr>
    </w:p>
    <w:p w:rsidR="00231678" w:rsidRPr="00DB2106" w:rsidRDefault="00E94E1F" w:rsidP="00C55C32">
      <w:pPr>
        <w:pStyle w:val="Subtitle"/>
        <w:spacing w:after="0"/>
        <w:rPr>
          <w:rFonts w:asciiTheme="minorHAnsi" w:hAnsiTheme="minorHAnsi" w:cs="Arial"/>
          <w:b/>
        </w:rPr>
      </w:pPr>
      <w:r w:rsidRPr="00DB2106">
        <w:rPr>
          <w:rFonts w:asciiTheme="minorHAnsi" w:hAnsiTheme="minorHAnsi" w:cs="Arial"/>
          <w:b/>
        </w:rPr>
        <w:t>MAIN COURSE</w:t>
      </w:r>
    </w:p>
    <w:p w:rsidR="00E94E1F" w:rsidRPr="00DB2106" w:rsidRDefault="00E94E1F" w:rsidP="00C55C32">
      <w:pPr>
        <w:rPr>
          <w:sz w:val="24"/>
          <w:szCs w:val="24"/>
        </w:rPr>
      </w:pPr>
    </w:p>
    <w:p w:rsidR="00E94E1F" w:rsidRPr="00DB2106" w:rsidRDefault="00E46D15" w:rsidP="00C55C32">
      <w:pPr>
        <w:jc w:val="center"/>
        <w:rPr>
          <w:rFonts w:asciiTheme="minorHAnsi" w:hAnsiTheme="minorHAnsi" w:cs="Arial"/>
          <w:b/>
          <w:sz w:val="24"/>
          <w:szCs w:val="24"/>
        </w:rPr>
      </w:pPr>
      <w:r w:rsidRPr="00DB2106">
        <w:rPr>
          <w:rFonts w:asciiTheme="minorHAnsi" w:hAnsiTheme="minorHAnsi" w:cs="Arial"/>
          <w:b/>
          <w:sz w:val="24"/>
          <w:szCs w:val="24"/>
        </w:rPr>
        <w:t>Arabic Mashawi</w:t>
      </w:r>
    </w:p>
    <w:p w:rsidR="00E94E1F" w:rsidRPr="00DB2106" w:rsidRDefault="00E46D15" w:rsidP="00C55C32">
      <w:pPr>
        <w:pStyle w:val="Subtitle"/>
        <w:spacing w:after="0"/>
        <w:rPr>
          <w:rFonts w:asciiTheme="minorHAnsi" w:hAnsiTheme="minorHAnsi" w:cs="Arial"/>
          <w:color w:val="000000"/>
        </w:rPr>
      </w:pPr>
      <w:r w:rsidRPr="00DB2106">
        <w:rPr>
          <w:rFonts w:asciiTheme="minorHAnsi" w:hAnsiTheme="minorHAnsi" w:cs="Arial"/>
          <w:color w:val="000000"/>
        </w:rPr>
        <w:t xml:space="preserve">Iranian Mix Grilled With Onion Tomato Toasted </w:t>
      </w:r>
    </w:p>
    <w:p w:rsidR="001E531F" w:rsidRPr="00DB2106" w:rsidRDefault="00E46D15" w:rsidP="00C55C32">
      <w:pPr>
        <w:pStyle w:val="Subtitle"/>
        <w:spacing w:after="0"/>
        <w:rPr>
          <w:rFonts w:asciiTheme="minorHAnsi" w:hAnsiTheme="minorHAnsi" w:cs="Arial"/>
          <w:b/>
          <w:iCs/>
        </w:rPr>
      </w:pPr>
      <w:r w:rsidRPr="00DB2106">
        <w:rPr>
          <w:rFonts w:asciiTheme="minorHAnsi" w:hAnsiTheme="minorHAnsi" w:cs="Arial"/>
          <w:b/>
          <w:iCs/>
        </w:rPr>
        <w:t>Chicken Biryani</w:t>
      </w:r>
    </w:p>
    <w:p w:rsidR="001E531F" w:rsidRPr="00DB2106" w:rsidRDefault="00E46D15" w:rsidP="00C55C32">
      <w:pPr>
        <w:jc w:val="center"/>
        <w:rPr>
          <w:rFonts w:asciiTheme="minorHAnsi" w:hAnsiTheme="minorHAnsi" w:cs="Arial"/>
          <w:sz w:val="24"/>
          <w:szCs w:val="24"/>
        </w:rPr>
      </w:pPr>
      <w:r w:rsidRPr="00DB2106">
        <w:rPr>
          <w:rFonts w:asciiTheme="minorHAnsi" w:hAnsiTheme="minorHAnsi" w:cs="Arial"/>
          <w:sz w:val="24"/>
          <w:szCs w:val="24"/>
        </w:rPr>
        <w:t xml:space="preserve">Chicken Boneless, With Potato and Spices  </w:t>
      </w:r>
    </w:p>
    <w:p w:rsidR="001E531F" w:rsidRPr="00DB2106" w:rsidRDefault="00E46D15" w:rsidP="00C55C32">
      <w:pPr>
        <w:pStyle w:val="Subtitle"/>
        <w:spacing w:after="0"/>
        <w:rPr>
          <w:rFonts w:asciiTheme="minorHAnsi" w:hAnsiTheme="minorHAnsi" w:cs="Arial"/>
          <w:b/>
          <w:iCs/>
        </w:rPr>
      </w:pPr>
      <w:r w:rsidRPr="00DB2106">
        <w:rPr>
          <w:rFonts w:asciiTheme="minorHAnsi" w:hAnsiTheme="minorHAnsi" w:cs="Arial"/>
          <w:b/>
          <w:iCs/>
        </w:rPr>
        <w:t xml:space="preserve">Shish Barak </w:t>
      </w:r>
    </w:p>
    <w:p w:rsidR="001E531F" w:rsidRPr="00DB2106" w:rsidRDefault="00E46D15" w:rsidP="00C55C32">
      <w:pPr>
        <w:jc w:val="center"/>
        <w:rPr>
          <w:rFonts w:asciiTheme="minorHAnsi" w:hAnsiTheme="minorHAnsi" w:cs="Arial"/>
          <w:sz w:val="24"/>
          <w:szCs w:val="24"/>
        </w:rPr>
      </w:pPr>
      <w:r w:rsidRPr="00DB2106">
        <w:rPr>
          <w:rFonts w:asciiTheme="minorHAnsi" w:hAnsiTheme="minorHAnsi" w:cs="Arial"/>
          <w:sz w:val="24"/>
          <w:szCs w:val="24"/>
        </w:rPr>
        <w:t xml:space="preserve">Filled Dough Cooked With Fresh Yoghurt &amp; Garlic with Coriander </w:t>
      </w:r>
    </w:p>
    <w:p w:rsidR="001E531F" w:rsidRPr="00DB2106" w:rsidRDefault="00E46D15" w:rsidP="00C55C32">
      <w:pPr>
        <w:pStyle w:val="Subtitle"/>
        <w:spacing w:after="0"/>
        <w:rPr>
          <w:rFonts w:asciiTheme="minorHAnsi" w:hAnsiTheme="minorHAnsi" w:cs="Arial"/>
          <w:b/>
          <w:iCs/>
        </w:rPr>
      </w:pPr>
      <w:r w:rsidRPr="00DB2106">
        <w:rPr>
          <w:rFonts w:asciiTheme="minorHAnsi" w:hAnsiTheme="minorHAnsi" w:cs="Arial"/>
          <w:b/>
          <w:iCs/>
        </w:rPr>
        <w:t>Fish Thermidor</w:t>
      </w:r>
    </w:p>
    <w:p w:rsidR="001E531F" w:rsidRPr="00DB2106" w:rsidRDefault="00E46D15" w:rsidP="00C55C32">
      <w:pPr>
        <w:jc w:val="center"/>
        <w:rPr>
          <w:rFonts w:asciiTheme="minorHAnsi" w:hAnsiTheme="minorHAnsi" w:cs="Arial"/>
          <w:sz w:val="24"/>
          <w:szCs w:val="24"/>
        </w:rPr>
      </w:pPr>
      <w:r w:rsidRPr="00DB2106">
        <w:rPr>
          <w:rFonts w:asciiTheme="minorHAnsi" w:hAnsiTheme="minorHAnsi" w:cs="Arial"/>
          <w:sz w:val="24"/>
          <w:szCs w:val="24"/>
        </w:rPr>
        <w:t xml:space="preserve">Baked Fish with White Sauce &amp; Cheese </w:t>
      </w:r>
      <w:r w:rsidR="00FE4972" w:rsidRPr="00DB2106">
        <w:rPr>
          <w:rFonts w:asciiTheme="minorHAnsi" w:hAnsiTheme="minorHAnsi" w:cs="Arial"/>
          <w:sz w:val="24"/>
          <w:szCs w:val="24"/>
        </w:rPr>
        <w:t>in</w:t>
      </w:r>
      <w:r w:rsidRPr="00DB2106">
        <w:rPr>
          <w:rFonts w:asciiTheme="minorHAnsi" w:hAnsiTheme="minorHAnsi" w:cs="Arial"/>
          <w:sz w:val="24"/>
          <w:szCs w:val="24"/>
        </w:rPr>
        <w:t xml:space="preserve"> </w:t>
      </w:r>
      <w:proofErr w:type="gramStart"/>
      <w:r w:rsidRPr="00DB2106">
        <w:rPr>
          <w:rFonts w:asciiTheme="minorHAnsi" w:hAnsiTheme="minorHAnsi" w:cs="Arial"/>
          <w:sz w:val="24"/>
          <w:szCs w:val="24"/>
        </w:rPr>
        <w:t>The</w:t>
      </w:r>
      <w:proofErr w:type="gramEnd"/>
      <w:r w:rsidRPr="00DB2106">
        <w:rPr>
          <w:rFonts w:asciiTheme="minorHAnsi" w:hAnsiTheme="minorHAnsi" w:cs="Arial"/>
          <w:sz w:val="24"/>
          <w:szCs w:val="24"/>
        </w:rPr>
        <w:t xml:space="preserve"> Oven</w:t>
      </w:r>
    </w:p>
    <w:p w:rsidR="001E531F" w:rsidRPr="00DB2106" w:rsidRDefault="00E46D15" w:rsidP="00C55C32">
      <w:pPr>
        <w:pStyle w:val="Subtitle"/>
        <w:spacing w:after="0"/>
        <w:rPr>
          <w:rFonts w:asciiTheme="minorHAnsi" w:hAnsiTheme="minorHAnsi" w:cs="Arial"/>
          <w:b/>
          <w:iCs/>
        </w:rPr>
      </w:pPr>
      <w:r w:rsidRPr="00DB2106">
        <w:rPr>
          <w:rFonts w:asciiTheme="minorHAnsi" w:hAnsiTheme="minorHAnsi" w:cs="Arial"/>
          <w:b/>
          <w:iCs/>
        </w:rPr>
        <w:t>Vermicelli Rice</w:t>
      </w:r>
    </w:p>
    <w:p w:rsidR="001E531F" w:rsidRPr="00DB2106" w:rsidRDefault="001E531F" w:rsidP="00C55C32">
      <w:pPr>
        <w:jc w:val="center"/>
        <w:rPr>
          <w:rFonts w:asciiTheme="minorHAnsi" w:hAnsiTheme="minorHAnsi" w:cs="Arial"/>
          <w:sz w:val="24"/>
          <w:szCs w:val="24"/>
        </w:rPr>
      </w:pPr>
      <w:r w:rsidRPr="00DB2106">
        <w:rPr>
          <w:rFonts w:asciiTheme="minorHAnsi" w:hAnsiTheme="minorHAnsi" w:cs="Arial"/>
          <w:sz w:val="24"/>
          <w:szCs w:val="24"/>
        </w:rPr>
        <w:t xml:space="preserve">American rice cooked with vermicelli </w:t>
      </w:r>
    </w:p>
    <w:p w:rsidR="001E531F" w:rsidRPr="00DB2106" w:rsidRDefault="001E531F" w:rsidP="00C55C32">
      <w:pPr>
        <w:pStyle w:val="Subtitle"/>
        <w:spacing w:after="0"/>
        <w:rPr>
          <w:rFonts w:asciiTheme="minorHAnsi" w:hAnsiTheme="minorHAnsi" w:cs="Arial"/>
          <w:b/>
          <w:iCs/>
        </w:rPr>
      </w:pPr>
      <w:r w:rsidRPr="00DB2106">
        <w:rPr>
          <w:rFonts w:asciiTheme="minorHAnsi" w:hAnsiTheme="minorHAnsi" w:cs="Arial"/>
          <w:b/>
          <w:iCs/>
        </w:rPr>
        <w:t>Roasted potato</w:t>
      </w:r>
    </w:p>
    <w:p w:rsidR="001E531F" w:rsidRPr="00DB2106" w:rsidRDefault="001E531F" w:rsidP="00C55C32">
      <w:pPr>
        <w:jc w:val="center"/>
        <w:rPr>
          <w:rFonts w:asciiTheme="minorHAnsi" w:hAnsiTheme="minorHAnsi" w:cs="Arial"/>
          <w:sz w:val="24"/>
          <w:szCs w:val="24"/>
        </w:rPr>
      </w:pPr>
      <w:r w:rsidRPr="00DB2106">
        <w:rPr>
          <w:rFonts w:asciiTheme="minorHAnsi" w:hAnsiTheme="minorHAnsi" w:cs="Arial"/>
          <w:sz w:val="24"/>
          <w:szCs w:val="24"/>
        </w:rPr>
        <w:t>Garlic, thyme and rosemary</w:t>
      </w:r>
    </w:p>
    <w:p w:rsidR="00C55C32" w:rsidRPr="00DB2106" w:rsidRDefault="00C55C32" w:rsidP="00C55C32">
      <w:pPr>
        <w:jc w:val="center"/>
        <w:rPr>
          <w:rFonts w:asciiTheme="minorHAnsi" w:hAnsiTheme="minorHAnsi" w:cs="Arial"/>
          <w:sz w:val="24"/>
          <w:szCs w:val="24"/>
        </w:rPr>
      </w:pPr>
    </w:p>
    <w:p w:rsidR="001E531F" w:rsidRPr="00DB2106" w:rsidRDefault="00C55C32" w:rsidP="00C55C32">
      <w:pPr>
        <w:pStyle w:val="Subtitle"/>
        <w:spacing w:after="0"/>
        <w:rPr>
          <w:rFonts w:asciiTheme="minorHAnsi" w:hAnsiTheme="minorHAnsi" w:cs="Arial"/>
          <w:b/>
          <w:iCs/>
        </w:rPr>
      </w:pPr>
      <w:r w:rsidRPr="00DB2106">
        <w:rPr>
          <w:rFonts w:asciiTheme="minorHAnsi" w:hAnsiTheme="minorHAnsi" w:cs="Arial"/>
          <w:b/>
          <w:iCs/>
        </w:rPr>
        <w:t xml:space="preserve">Dall makhani with butter, cream </w:t>
      </w:r>
    </w:p>
    <w:p w:rsidR="00C55C32" w:rsidRPr="00DB2106" w:rsidRDefault="001E531F" w:rsidP="00C55C32">
      <w:pPr>
        <w:jc w:val="center"/>
        <w:rPr>
          <w:rFonts w:asciiTheme="minorHAnsi" w:hAnsiTheme="minorHAnsi" w:cs="Arial"/>
          <w:sz w:val="24"/>
          <w:szCs w:val="24"/>
        </w:rPr>
      </w:pPr>
      <w:r w:rsidRPr="00DB2106">
        <w:rPr>
          <w:rFonts w:asciiTheme="minorHAnsi" w:hAnsiTheme="minorHAnsi" w:cs="Arial"/>
          <w:sz w:val="24"/>
          <w:szCs w:val="24"/>
        </w:rPr>
        <w:t xml:space="preserve">Yellow lentil tempered with cumin garlic onion and tomato </w:t>
      </w:r>
    </w:p>
    <w:p w:rsidR="00C55C32" w:rsidRPr="00DB2106" w:rsidRDefault="00C55C32" w:rsidP="00C55C32">
      <w:pPr>
        <w:jc w:val="center"/>
        <w:rPr>
          <w:rFonts w:asciiTheme="minorHAnsi" w:hAnsiTheme="minorHAnsi" w:cs="Arial"/>
          <w:sz w:val="24"/>
          <w:szCs w:val="24"/>
        </w:rPr>
      </w:pPr>
    </w:p>
    <w:p w:rsidR="001E531F" w:rsidRPr="00DB2106" w:rsidRDefault="001E531F" w:rsidP="00C55C32">
      <w:pPr>
        <w:pStyle w:val="Subtitle"/>
        <w:spacing w:after="0"/>
        <w:rPr>
          <w:rFonts w:asciiTheme="minorHAnsi" w:hAnsiTheme="minorHAnsi" w:cs="Arial"/>
          <w:b/>
          <w:iCs/>
        </w:rPr>
      </w:pPr>
      <w:r w:rsidRPr="00DB2106">
        <w:rPr>
          <w:rFonts w:asciiTheme="minorHAnsi" w:hAnsiTheme="minorHAnsi" w:cs="Arial"/>
          <w:b/>
          <w:iCs/>
        </w:rPr>
        <w:t xml:space="preserve">Penne carbonara </w:t>
      </w:r>
      <w:r w:rsidR="00C55C32" w:rsidRPr="00DB2106">
        <w:rPr>
          <w:rFonts w:asciiTheme="minorHAnsi" w:hAnsiTheme="minorHAnsi" w:cs="Arial"/>
          <w:b/>
          <w:iCs/>
        </w:rPr>
        <w:t>ba</w:t>
      </w:r>
      <w:r w:rsidR="00591E96" w:rsidRPr="00DB2106">
        <w:rPr>
          <w:rFonts w:asciiTheme="minorHAnsi" w:hAnsiTheme="minorHAnsi" w:cs="Arial"/>
          <w:b/>
          <w:iCs/>
        </w:rPr>
        <w:t xml:space="preserve">ked with beef minced cheese </w:t>
      </w:r>
    </w:p>
    <w:p w:rsidR="00434E2D" w:rsidRPr="00DB2106" w:rsidRDefault="001E531F" w:rsidP="00C55C32">
      <w:pPr>
        <w:jc w:val="center"/>
        <w:rPr>
          <w:rFonts w:asciiTheme="minorHAnsi" w:hAnsiTheme="minorHAnsi" w:cs="Arial"/>
          <w:sz w:val="24"/>
          <w:szCs w:val="24"/>
        </w:rPr>
      </w:pPr>
      <w:r w:rsidRPr="00DB2106">
        <w:rPr>
          <w:rFonts w:asciiTheme="minorHAnsi" w:hAnsiTheme="minorHAnsi" w:cs="Arial"/>
          <w:sz w:val="24"/>
          <w:szCs w:val="24"/>
        </w:rPr>
        <w:t xml:space="preserve">Penne pasta with white sauce </w:t>
      </w:r>
    </w:p>
    <w:p w:rsidR="00434E2D" w:rsidRPr="00DB2106" w:rsidRDefault="00434E2D" w:rsidP="00C55C32">
      <w:pPr>
        <w:jc w:val="center"/>
        <w:rPr>
          <w:rFonts w:asciiTheme="minorHAnsi" w:hAnsiTheme="minorHAnsi" w:cs="Arial"/>
          <w:sz w:val="24"/>
          <w:szCs w:val="24"/>
        </w:rPr>
      </w:pPr>
    </w:p>
    <w:p w:rsidR="00434E2D" w:rsidRPr="00DB2106" w:rsidRDefault="00434E2D" w:rsidP="00C55C32">
      <w:pPr>
        <w:pStyle w:val="Subtitle"/>
        <w:spacing w:after="0"/>
        <w:rPr>
          <w:rFonts w:asciiTheme="minorHAnsi" w:hAnsiTheme="minorHAnsi" w:cs="Arial"/>
          <w:b/>
        </w:rPr>
      </w:pPr>
      <w:r w:rsidRPr="00DB2106">
        <w:rPr>
          <w:rFonts w:asciiTheme="minorHAnsi" w:hAnsiTheme="minorHAnsi" w:cs="Arial"/>
          <w:b/>
        </w:rPr>
        <w:t>LIVE SHAWARMA STATION</w:t>
      </w:r>
    </w:p>
    <w:p w:rsidR="00434E2D" w:rsidRPr="00DB2106" w:rsidRDefault="00434E2D" w:rsidP="00C55C32">
      <w:pPr>
        <w:jc w:val="center"/>
        <w:rPr>
          <w:sz w:val="24"/>
          <w:szCs w:val="24"/>
        </w:rPr>
      </w:pPr>
      <w:r w:rsidRPr="00DB2106">
        <w:rPr>
          <w:sz w:val="24"/>
          <w:szCs w:val="24"/>
        </w:rPr>
        <w:t>&amp;</w:t>
      </w:r>
    </w:p>
    <w:p w:rsidR="00434E2D" w:rsidRPr="00DB2106" w:rsidRDefault="00434E2D" w:rsidP="00C55C32">
      <w:pPr>
        <w:jc w:val="center"/>
        <w:rPr>
          <w:rFonts w:asciiTheme="minorHAnsi" w:hAnsiTheme="minorHAnsi" w:cs="Arial"/>
          <w:sz w:val="24"/>
          <w:szCs w:val="24"/>
        </w:rPr>
      </w:pPr>
    </w:p>
    <w:p w:rsidR="00434E2D" w:rsidRPr="00DB2106" w:rsidRDefault="00DB2106" w:rsidP="00C55C32">
      <w:pPr>
        <w:pStyle w:val="Subtitle"/>
        <w:spacing w:after="0"/>
        <w:rPr>
          <w:rFonts w:asciiTheme="minorHAnsi" w:hAnsiTheme="minorHAnsi" w:cs="Arial"/>
          <w:b/>
        </w:rPr>
      </w:pPr>
      <w:r w:rsidRPr="00DB2106">
        <w:rPr>
          <w:rFonts w:asciiTheme="minorHAnsi" w:hAnsiTheme="minorHAnsi" w:cs="Arial"/>
          <w:b/>
        </w:rPr>
        <w:t>LIVE FALAFEL STATION</w:t>
      </w:r>
    </w:p>
    <w:p w:rsidR="00605F37" w:rsidRPr="00DB2106" w:rsidRDefault="00605F37" w:rsidP="00C55C32">
      <w:pPr>
        <w:jc w:val="center"/>
        <w:rPr>
          <w:rFonts w:asciiTheme="minorHAnsi" w:hAnsiTheme="minorHAnsi" w:cs="Arial"/>
          <w:sz w:val="24"/>
          <w:szCs w:val="24"/>
        </w:rPr>
      </w:pPr>
    </w:p>
    <w:p w:rsidR="00605F37" w:rsidRPr="00DB2106" w:rsidRDefault="00434E2D" w:rsidP="00C55C32">
      <w:pPr>
        <w:pStyle w:val="Subtitle"/>
        <w:spacing w:after="0"/>
        <w:rPr>
          <w:rFonts w:asciiTheme="minorHAnsi" w:hAnsiTheme="minorHAnsi" w:cs="Arial"/>
          <w:b/>
        </w:rPr>
      </w:pPr>
      <w:r w:rsidRPr="00DB2106">
        <w:rPr>
          <w:rFonts w:asciiTheme="minorHAnsi" w:hAnsiTheme="minorHAnsi" w:cs="Arial"/>
          <w:b/>
        </w:rPr>
        <w:t>DESSERTS</w:t>
      </w:r>
    </w:p>
    <w:p w:rsidR="006B3BC2" w:rsidRPr="00DB2106" w:rsidRDefault="006B3BC2" w:rsidP="00C55C32">
      <w:pPr>
        <w:pStyle w:val="Subtitle"/>
        <w:spacing w:after="0"/>
        <w:rPr>
          <w:rFonts w:asciiTheme="minorHAnsi" w:hAnsiTheme="minorHAnsi" w:cs="Arial"/>
          <w:iCs/>
        </w:rPr>
      </w:pPr>
      <w:r w:rsidRPr="00DB2106">
        <w:rPr>
          <w:rFonts w:asciiTheme="minorHAnsi" w:hAnsiTheme="minorHAnsi" w:cs="Arial"/>
          <w:iCs/>
        </w:rPr>
        <w:t>Cut fruits</w:t>
      </w:r>
      <w:r w:rsidR="00E94E1F" w:rsidRPr="00DB2106">
        <w:rPr>
          <w:rFonts w:asciiTheme="minorHAnsi" w:hAnsiTheme="minorHAnsi" w:cs="Arial"/>
          <w:iCs/>
        </w:rPr>
        <w:t xml:space="preserve"> </w:t>
      </w:r>
      <w:r w:rsidR="001E531F" w:rsidRPr="00DB2106">
        <w:rPr>
          <w:rFonts w:asciiTheme="minorHAnsi" w:hAnsiTheme="minorHAnsi" w:cs="Arial"/>
          <w:iCs/>
        </w:rPr>
        <w:t xml:space="preserve">Alwa bel </w:t>
      </w:r>
      <w:r w:rsidR="00E94E1F" w:rsidRPr="00DB2106">
        <w:rPr>
          <w:rFonts w:asciiTheme="minorHAnsi" w:hAnsiTheme="minorHAnsi" w:cs="Arial"/>
          <w:iCs/>
        </w:rPr>
        <w:t>Jebin</w:t>
      </w:r>
      <w:r w:rsidRPr="00DB2106">
        <w:rPr>
          <w:rFonts w:asciiTheme="minorHAnsi" w:hAnsiTheme="minorHAnsi" w:cs="Arial"/>
          <w:iCs/>
        </w:rPr>
        <w:t xml:space="preserve">, </w:t>
      </w:r>
      <w:r w:rsidR="00401D52" w:rsidRPr="00DB2106">
        <w:rPr>
          <w:rFonts w:asciiTheme="minorHAnsi" w:hAnsiTheme="minorHAnsi" w:cs="Arial"/>
          <w:iCs/>
        </w:rPr>
        <w:t>Basboussa, Rosewater</w:t>
      </w:r>
      <w:r w:rsidRPr="00DB2106">
        <w:rPr>
          <w:rFonts w:asciiTheme="minorHAnsi" w:hAnsiTheme="minorHAnsi" w:cs="Arial"/>
          <w:iCs/>
        </w:rPr>
        <w:t xml:space="preserve"> rice pudding</w:t>
      </w:r>
    </w:p>
    <w:p w:rsidR="006B3BC2" w:rsidRPr="00DB2106" w:rsidRDefault="00E94E1F" w:rsidP="00C55C32">
      <w:pPr>
        <w:pStyle w:val="Subtitle"/>
        <w:spacing w:after="0"/>
        <w:rPr>
          <w:rFonts w:asciiTheme="minorHAnsi" w:hAnsiTheme="minorHAnsi" w:cs="Arial"/>
          <w:iCs/>
        </w:rPr>
      </w:pPr>
      <w:r w:rsidRPr="00DB2106">
        <w:rPr>
          <w:rFonts w:asciiTheme="minorHAnsi" w:hAnsiTheme="minorHAnsi" w:cs="Arial"/>
          <w:iCs/>
        </w:rPr>
        <w:t>Um</w:t>
      </w:r>
      <w:r w:rsidR="006B3BC2" w:rsidRPr="00DB2106">
        <w:rPr>
          <w:rFonts w:asciiTheme="minorHAnsi" w:hAnsiTheme="minorHAnsi" w:cs="Arial"/>
          <w:iCs/>
        </w:rPr>
        <w:t xml:space="preserve"> Ali (Traditional Egyptian sweet), </w:t>
      </w:r>
      <w:r w:rsidR="00C55C32" w:rsidRPr="00DB2106">
        <w:rPr>
          <w:rFonts w:asciiTheme="minorHAnsi" w:hAnsiTheme="minorHAnsi" w:cs="Arial"/>
          <w:iCs/>
        </w:rPr>
        <w:t>Muhalabia</w:t>
      </w:r>
      <w:r w:rsidR="006B3BC2" w:rsidRPr="00DB2106">
        <w:rPr>
          <w:rFonts w:asciiTheme="minorHAnsi" w:hAnsiTheme="minorHAnsi" w:cs="Arial"/>
          <w:iCs/>
        </w:rPr>
        <w:t xml:space="preserve">, milk with sugar &amp; corn flower </w:t>
      </w:r>
    </w:p>
    <w:p w:rsidR="001E531F" w:rsidRPr="00DB2106" w:rsidRDefault="001E531F" w:rsidP="00C55C32">
      <w:pPr>
        <w:pStyle w:val="Subtitle"/>
        <w:spacing w:after="0"/>
        <w:rPr>
          <w:rFonts w:asciiTheme="minorHAnsi" w:hAnsiTheme="minorHAnsi" w:cs="Arial"/>
          <w:iCs/>
        </w:rPr>
      </w:pPr>
      <w:r w:rsidRPr="00DB2106">
        <w:rPr>
          <w:rFonts w:asciiTheme="minorHAnsi" w:hAnsiTheme="minorHAnsi" w:cs="Arial"/>
          <w:iCs/>
        </w:rPr>
        <w:t>Opera, Strawberry mousse cake</w:t>
      </w:r>
      <w:r w:rsidR="00C55C32" w:rsidRPr="00DB2106">
        <w:rPr>
          <w:rFonts w:asciiTheme="minorHAnsi" w:hAnsiTheme="minorHAnsi" w:cs="Arial"/>
          <w:iCs/>
        </w:rPr>
        <w:t xml:space="preserve"> </w:t>
      </w:r>
      <w:r w:rsidRPr="00DB2106">
        <w:rPr>
          <w:rFonts w:asciiTheme="minorHAnsi" w:hAnsiTheme="minorHAnsi" w:cs="Arial"/>
          <w:iCs/>
        </w:rPr>
        <w:t>Blueberry tart, Crème caramel</w:t>
      </w:r>
    </w:p>
    <w:p w:rsidR="001E531F" w:rsidRPr="00DB2106" w:rsidRDefault="001E531F" w:rsidP="00C55C32">
      <w:pPr>
        <w:pStyle w:val="Subtitle"/>
        <w:spacing w:after="0"/>
        <w:rPr>
          <w:rFonts w:asciiTheme="minorHAnsi" w:hAnsiTheme="minorHAnsi" w:cs="Arial"/>
          <w:iCs/>
        </w:rPr>
      </w:pPr>
      <w:r w:rsidRPr="00DB2106">
        <w:rPr>
          <w:rFonts w:asciiTheme="minorHAnsi" w:hAnsiTheme="minorHAnsi" w:cs="Arial"/>
          <w:iCs/>
        </w:rPr>
        <w:t>Black forest cake, chocolate mousse</w:t>
      </w:r>
    </w:p>
    <w:p w:rsidR="001E531F" w:rsidRPr="00DB2106" w:rsidRDefault="001E531F" w:rsidP="00C55C32">
      <w:pPr>
        <w:pStyle w:val="Subtitle"/>
        <w:spacing w:after="0"/>
        <w:rPr>
          <w:rFonts w:asciiTheme="minorHAnsi" w:hAnsiTheme="minorHAnsi" w:cs="Arial"/>
          <w:iCs/>
        </w:rPr>
      </w:pPr>
      <w:r w:rsidRPr="00DB2106">
        <w:rPr>
          <w:rFonts w:asciiTheme="minorHAnsi" w:hAnsiTheme="minorHAnsi" w:cs="Arial"/>
          <w:iCs/>
        </w:rPr>
        <w:t>Fruit cake</w:t>
      </w:r>
      <w:r w:rsidR="00401D52">
        <w:rPr>
          <w:rFonts w:asciiTheme="minorHAnsi" w:hAnsiTheme="minorHAnsi" w:cs="Arial"/>
          <w:iCs/>
        </w:rPr>
        <w:t xml:space="preserve"> French pastries </w:t>
      </w:r>
    </w:p>
    <w:p w:rsidR="00A87D50" w:rsidRPr="00DB2106" w:rsidRDefault="00A87D50" w:rsidP="00C55C32">
      <w:pPr>
        <w:pStyle w:val="Subtitle"/>
        <w:spacing w:after="0"/>
        <w:rPr>
          <w:rFonts w:asciiTheme="minorHAnsi" w:hAnsiTheme="minorHAnsi" w:cs="Arial"/>
          <w:iCs/>
        </w:rPr>
      </w:pPr>
    </w:p>
    <w:p w:rsidR="00A87D50" w:rsidRPr="00DB2106" w:rsidRDefault="00A87D50" w:rsidP="00C55C32">
      <w:pPr>
        <w:pStyle w:val="Subtitle"/>
        <w:spacing w:after="0"/>
        <w:rPr>
          <w:rFonts w:asciiTheme="minorHAnsi" w:hAnsiTheme="minorHAnsi" w:cs="Arial"/>
          <w:iCs/>
        </w:rPr>
      </w:pPr>
    </w:p>
    <w:p w:rsidR="00A87D50" w:rsidRPr="00DB2106" w:rsidRDefault="006B3BC2" w:rsidP="00C55C32">
      <w:pPr>
        <w:pStyle w:val="Subtitle"/>
        <w:spacing w:after="0"/>
        <w:rPr>
          <w:rFonts w:asciiTheme="minorHAnsi" w:hAnsiTheme="minorHAnsi" w:cs="Arial"/>
          <w:iCs/>
        </w:rPr>
      </w:pPr>
      <w:r w:rsidRPr="00DB2106">
        <w:rPr>
          <w:rFonts w:asciiTheme="minorHAnsi" w:hAnsiTheme="minorHAnsi" w:cs="Arial"/>
          <w:iCs/>
        </w:rPr>
        <w:t>Tea &amp; Coffee</w:t>
      </w:r>
      <w:r w:rsidR="00442DB8" w:rsidRPr="00DB2106">
        <w:rPr>
          <w:rFonts w:asciiTheme="minorHAnsi" w:hAnsiTheme="minorHAnsi" w:cs="Arial"/>
          <w:iCs/>
        </w:rPr>
        <w:t xml:space="preserve"> &amp; dates on table </w:t>
      </w:r>
    </w:p>
    <w:p w:rsidR="00A87D50" w:rsidRPr="00DB2106" w:rsidRDefault="00A87D50" w:rsidP="00C55C32">
      <w:pPr>
        <w:jc w:val="center"/>
        <w:rPr>
          <w:rFonts w:asciiTheme="minorHAnsi" w:hAnsiTheme="minorHAnsi" w:cs="Arial"/>
          <w:b/>
          <w:iCs/>
          <w:sz w:val="24"/>
          <w:szCs w:val="24"/>
          <w:u w:val="single"/>
        </w:rPr>
      </w:pPr>
    </w:p>
    <w:p w:rsidR="00530584" w:rsidRPr="00DB2106" w:rsidRDefault="00530584" w:rsidP="00C55C32">
      <w:pPr>
        <w:rPr>
          <w:rFonts w:asciiTheme="minorHAnsi" w:hAnsiTheme="minorHAnsi" w:cs="Arial"/>
          <w:iCs/>
          <w:sz w:val="24"/>
          <w:szCs w:val="24"/>
        </w:rPr>
      </w:pPr>
    </w:p>
    <w:sectPr w:rsidR="00530584" w:rsidRPr="00DB2106" w:rsidSect="001E531F">
      <w:headerReference w:type="default" r:id="rId8"/>
      <w:footerReference w:type="default" r:id="rId9"/>
      <w:type w:val="continuous"/>
      <w:pgSz w:w="11907" w:h="16840" w:code="9"/>
      <w:pgMar w:top="720" w:right="720" w:bottom="720" w:left="720" w:header="432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3B21" w:rsidRDefault="00DA3B21">
      <w:r>
        <w:separator/>
      </w:r>
    </w:p>
  </w:endnote>
  <w:endnote w:type="continuationSeparator" w:id="0">
    <w:p w:rsidR="00DA3B21" w:rsidRDefault="00DA3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46F4" w:rsidRDefault="007A616C">
    <w:pPr>
      <w:pStyle w:val="Footer"/>
    </w:pPr>
    <w:r>
      <w:rPr>
        <w:rFonts w:ascii="Helvetica" w:hAnsi="Helvetica" w:cs="Helvetica"/>
        <w:noProof/>
        <w:lang w:val="en-GB" w:eastAsia="en-GB"/>
      </w:rPr>
      <w:drawing>
        <wp:anchor distT="0" distB="0" distL="114300" distR="114300" simplePos="0" relativeHeight="251661312" behindDoc="1" locked="0" layoutInCell="1" allowOverlap="1" wp14:anchorId="27CC1D2D" wp14:editId="5C8802EA">
          <wp:simplePos x="0" y="0"/>
          <wp:positionH relativeFrom="column">
            <wp:posOffset>150495</wp:posOffset>
          </wp:positionH>
          <wp:positionV relativeFrom="paragraph">
            <wp:posOffset>-387350</wp:posOffset>
          </wp:positionV>
          <wp:extent cx="6280785" cy="1140460"/>
          <wp:effectExtent l="0" t="0" r="5715" b="2540"/>
          <wp:wrapTight wrapText="bothSides">
            <wp:wrapPolygon edited="0">
              <wp:start x="0" y="0"/>
              <wp:lineTo x="0" y="21287"/>
              <wp:lineTo x="21554" y="21287"/>
              <wp:lineTo x="21554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6280785" cy="11404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3B21" w:rsidRDefault="00DA3B21">
      <w:r>
        <w:separator/>
      </w:r>
    </w:p>
  </w:footnote>
  <w:footnote w:type="continuationSeparator" w:id="0">
    <w:p w:rsidR="00DA3B21" w:rsidRDefault="00DA3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873" w:rsidRPr="007E40E1" w:rsidRDefault="00C62822" w:rsidP="001E531F">
    <w:pPr>
      <w:pStyle w:val="Header"/>
      <w:jc w:val="center"/>
    </w:pPr>
    <w:r w:rsidRPr="00C62822">
      <w:object w:dxaOrig="28866" w:dyaOrig="104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76.75pt;height:66.75pt">
          <v:imagedata r:id="rId1" o:title=""/>
        </v:shape>
        <o:OLEObject Type="Embed" ProgID="AcroExch.Document.DC" ShapeID="_x0000_i1025" DrawAspect="Content" ObjectID="_1708268319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6E1A6B"/>
    <w:multiLevelType w:val="hybridMultilevel"/>
    <w:tmpl w:val="7FAEA606"/>
    <w:lvl w:ilvl="0" w:tplc="0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8783A"/>
    <w:multiLevelType w:val="hybridMultilevel"/>
    <w:tmpl w:val="352070E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91F51"/>
    <w:multiLevelType w:val="hybridMultilevel"/>
    <w:tmpl w:val="3FDE86A8"/>
    <w:lvl w:ilvl="0" w:tplc="43CEAD3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57D33"/>
    <w:multiLevelType w:val="hybridMultilevel"/>
    <w:tmpl w:val="AE5C765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CC09AE"/>
    <w:multiLevelType w:val="hybridMultilevel"/>
    <w:tmpl w:val="30DA6DA2"/>
    <w:lvl w:ilvl="0" w:tplc="E6AC07D0">
      <w:start w:val="1"/>
      <w:numFmt w:val="bullet"/>
      <w:lvlText w:val=""/>
      <w:lvlJc w:val="left"/>
      <w:pPr>
        <w:tabs>
          <w:tab w:val="num" w:pos="454"/>
        </w:tabs>
        <w:ind w:left="454" w:hanging="284"/>
      </w:pPr>
      <w:rPr>
        <w:rFonts w:ascii="Wingdings" w:hAnsi="Wingdings" w:hint="default"/>
        <w:b/>
        <w:i w:val="0"/>
        <w:color w:val="000080"/>
        <w:sz w:val="24"/>
        <w:szCs w:val="24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330"/>
    <w:rsid w:val="00013EDE"/>
    <w:rsid w:val="000239A5"/>
    <w:rsid w:val="000246F4"/>
    <w:rsid w:val="000312E2"/>
    <w:rsid w:val="00032F24"/>
    <w:rsid w:val="00042A9A"/>
    <w:rsid w:val="0005079B"/>
    <w:rsid w:val="00054A18"/>
    <w:rsid w:val="00062177"/>
    <w:rsid w:val="000640DA"/>
    <w:rsid w:val="000717FB"/>
    <w:rsid w:val="00082660"/>
    <w:rsid w:val="000959DA"/>
    <w:rsid w:val="000967EF"/>
    <w:rsid w:val="00097DEE"/>
    <w:rsid w:val="000A70B4"/>
    <w:rsid w:val="000B05E6"/>
    <w:rsid w:val="000B5327"/>
    <w:rsid w:val="000B6862"/>
    <w:rsid w:val="000C1060"/>
    <w:rsid w:val="000C2665"/>
    <w:rsid w:val="000C64BC"/>
    <w:rsid w:val="000D35E5"/>
    <w:rsid w:val="00100466"/>
    <w:rsid w:val="00103143"/>
    <w:rsid w:val="00110330"/>
    <w:rsid w:val="001111E2"/>
    <w:rsid w:val="00111AC6"/>
    <w:rsid w:val="001167AF"/>
    <w:rsid w:val="00126540"/>
    <w:rsid w:val="00126985"/>
    <w:rsid w:val="00127F47"/>
    <w:rsid w:val="00130E38"/>
    <w:rsid w:val="0013792E"/>
    <w:rsid w:val="00153B0C"/>
    <w:rsid w:val="00157738"/>
    <w:rsid w:val="001760AC"/>
    <w:rsid w:val="0017646E"/>
    <w:rsid w:val="00181BC9"/>
    <w:rsid w:val="00190B28"/>
    <w:rsid w:val="00192A3B"/>
    <w:rsid w:val="001A4A6A"/>
    <w:rsid w:val="001B1AB7"/>
    <w:rsid w:val="001D204F"/>
    <w:rsid w:val="001D7C31"/>
    <w:rsid w:val="001E2C66"/>
    <w:rsid w:val="001E45BD"/>
    <w:rsid w:val="001E531F"/>
    <w:rsid w:val="001F1015"/>
    <w:rsid w:val="002002E9"/>
    <w:rsid w:val="00203116"/>
    <w:rsid w:val="0020326A"/>
    <w:rsid w:val="00206A98"/>
    <w:rsid w:val="002210B6"/>
    <w:rsid w:val="002247F1"/>
    <w:rsid w:val="0023000D"/>
    <w:rsid w:val="00231678"/>
    <w:rsid w:val="00253CD5"/>
    <w:rsid w:val="0026685F"/>
    <w:rsid w:val="00286C18"/>
    <w:rsid w:val="00286CC6"/>
    <w:rsid w:val="00290B9D"/>
    <w:rsid w:val="0029186E"/>
    <w:rsid w:val="00292923"/>
    <w:rsid w:val="002A174E"/>
    <w:rsid w:val="002A4078"/>
    <w:rsid w:val="002A6425"/>
    <w:rsid w:val="002C2CDC"/>
    <w:rsid w:val="002C5E9E"/>
    <w:rsid w:val="002D71D8"/>
    <w:rsid w:val="002D7405"/>
    <w:rsid w:val="002F0092"/>
    <w:rsid w:val="002F3F21"/>
    <w:rsid w:val="00311075"/>
    <w:rsid w:val="00325F91"/>
    <w:rsid w:val="00332957"/>
    <w:rsid w:val="00345628"/>
    <w:rsid w:val="00346B94"/>
    <w:rsid w:val="00356DF2"/>
    <w:rsid w:val="00362BCF"/>
    <w:rsid w:val="003734D7"/>
    <w:rsid w:val="003772E2"/>
    <w:rsid w:val="00385D56"/>
    <w:rsid w:val="003947F2"/>
    <w:rsid w:val="003B20E9"/>
    <w:rsid w:val="003B654B"/>
    <w:rsid w:val="003C7F79"/>
    <w:rsid w:val="003D77E5"/>
    <w:rsid w:val="003F0D5A"/>
    <w:rsid w:val="003F2705"/>
    <w:rsid w:val="003F3C3F"/>
    <w:rsid w:val="00401D52"/>
    <w:rsid w:val="004025B3"/>
    <w:rsid w:val="00411352"/>
    <w:rsid w:val="00430B80"/>
    <w:rsid w:val="00431DFF"/>
    <w:rsid w:val="00434E2D"/>
    <w:rsid w:val="00442DB8"/>
    <w:rsid w:val="00450707"/>
    <w:rsid w:val="0049171E"/>
    <w:rsid w:val="00494A8F"/>
    <w:rsid w:val="00495CA6"/>
    <w:rsid w:val="00495DA7"/>
    <w:rsid w:val="004A18D6"/>
    <w:rsid w:val="004C1BFE"/>
    <w:rsid w:val="004C5C7B"/>
    <w:rsid w:val="004D51BA"/>
    <w:rsid w:val="004E6ACE"/>
    <w:rsid w:val="004F797B"/>
    <w:rsid w:val="00506B57"/>
    <w:rsid w:val="005140DD"/>
    <w:rsid w:val="00526187"/>
    <w:rsid w:val="00530584"/>
    <w:rsid w:val="0053288A"/>
    <w:rsid w:val="005353C0"/>
    <w:rsid w:val="0053776D"/>
    <w:rsid w:val="00537C64"/>
    <w:rsid w:val="00537EDE"/>
    <w:rsid w:val="00553521"/>
    <w:rsid w:val="00554DD3"/>
    <w:rsid w:val="005623F2"/>
    <w:rsid w:val="00566F98"/>
    <w:rsid w:val="00590E35"/>
    <w:rsid w:val="00591E96"/>
    <w:rsid w:val="005A52D8"/>
    <w:rsid w:val="005A6E58"/>
    <w:rsid w:val="005C505C"/>
    <w:rsid w:val="005E12EE"/>
    <w:rsid w:val="005E219A"/>
    <w:rsid w:val="00603DD2"/>
    <w:rsid w:val="00605F37"/>
    <w:rsid w:val="00615518"/>
    <w:rsid w:val="0062212F"/>
    <w:rsid w:val="006260CB"/>
    <w:rsid w:val="00626E4F"/>
    <w:rsid w:val="006332D4"/>
    <w:rsid w:val="00640B00"/>
    <w:rsid w:val="00667578"/>
    <w:rsid w:val="00672AAD"/>
    <w:rsid w:val="00694639"/>
    <w:rsid w:val="006B3BC2"/>
    <w:rsid w:val="006C3EE9"/>
    <w:rsid w:val="006D31DE"/>
    <w:rsid w:val="006D6BC9"/>
    <w:rsid w:val="006E0245"/>
    <w:rsid w:val="006E29BC"/>
    <w:rsid w:val="00702C41"/>
    <w:rsid w:val="00704C18"/>
    <w:rsid w:val="007301DD"/>
    <w:rsid w:val="007339FF"/>
    <w:rsid w:val="00737EE9"/>
    <w:rsid w:val="00760999"/>
    <w:rsid w:val="007745F5"/>
    <w:rsid w:val="0078741D"/>
    <w:rsid w:val="007A616C"/>
    <w:rsid w:val="007B07DC"/>
    <w:rsid w:val="007C0D23"/>
    <w:rsid w:val="007C2720"/>
    <w:rsid w:val="007D02C9"/>
    <w:rsid w:val="007D10F1"/>
    <w:rsid w:val="007D2581"/>
    <w:rsid w:val="007E2D30"/>
    <w:rsid w:val="007E40E1"/>
    <w:rsid w:val="007F3737"/>
    <w:rsid w:val="007F64B5"/>
    <w:rsid w:val="008021B2"/>
    <w:rsid w:val="008215E7"/>
    <w:rsid w:val="00834DAE"/>
    <w:rsid w:val="008353A4"/>
    <w:rsid w:val="008374B3"/>
    <w:rsid w:val="00842240"/>
    <w:rsid w:val="00853702"/>
    <w:rsid w:val="008544DE"/>
    <w:rsid w:val="00873990"/>
    <w:rsid w:val="00881044"/>
    <w:rsid w:val="0088422F"/>
    <w:rsid w:val="008A0BDF"/>
    <w:rsid w:val="008A6109"/>
    <w:rsid w:val="008B24D8"/>
    <w:rsid w:val="008C17A6"/>
    <w:rsid w:val="008D21BF"/>
    <w:rsid w:val="008D4D00"/>
    <w:rsid w:val="008D646D"/>
    <w:rsid w:val="008D69BD"/>
    <w:rsid w:val="008E1BEB"/>
    <w:rsid w:val="008E286C"/>
    <w:rsid w:val="008E7DEE"/>
    <w:rsid w:val="009049E6"/>
    <w:rsid w:val="00910947"/>
    <w:rsid w:val="009115EA"/>
    <w:rsid w:val="0091209B"/>
    <w:rsid w:val="00920A54"/>
    <w:rsid w:val="00920E84"/>
    <w:rsid w:val="00922DBB"/>
    <w:rsid w:val="009331B1"/>
    <w:rsid w:val="009333A9"/>
    <w:rsid w:val="0093559A"/>
    <w:rsid w:val="00940101"/>
    <w:rsid w:val="00951DBA"/>
    <w:rsid w:val="009522A4"/>
    <w:rsid w:val="00952DA9"/>
    <w:rsid w:val="00952EF1"/>
    <w:rsid w:val="00976C14"/>
    <w:rsid w:val="00985A75"/>
    <w:rsid w:val="009A3FAF"/>
    <w:rsid w:val="009A5165"/>
    <w:rsid w:val="009B18D5"/>
    <w:rsid w:val="009F4497"/>
    <w:rsid w:val="009F644A"/>
    <w:rsid w:val="009F6873"/>
    <w:rsid w:val="00A01A4C"/>
    <w:rsid w:val="00A03B0A"/>
    <w:rsid w:val="00A21CB9"/>
    <w:rsid w:val="00A2442A"/>
    <w:rsid w:val="00A44989"/>
    <w:rsid w:val="00A56F86"/>
    <w:rsid w:val="00A753E1"/>
    <w:rsid w:val="00A84928"/>
    <w:rsid w:val="00A87D50"/>
    <w:rsid w:val="00A97290"/>
    <w:rsid w:val="00AB2B7A"/>
    <w:rsid w:val="00AB3750"/>
    <w:rsid w:val="00AB3D37"/>
    <w:rsid w:val="00AD47A6"/>
    <w:rsid w:val="00AE108E"/>
    <w:rsid w:val="00AE7457"/>
    <w:rsid w:val="00AF6138"/>
    <w:rsid w:val="00B4011F"/>
    <w:rsid w:val="00B51ECC"/>
    <w:rsid w:val="00B527A5"/>
    <w:rsid w:val="00B5663C"/>
    <w:rsid w:val="00B631B0"/>
    <w:rsid w:val="00B65C30"/>
    <w:rsid w:val="00B81E95"/>
    <w:rsid w:val="00B852CE"/>
    <w:rsid w:val="00B92AF3"/>
    <w:rsid w:val="00BC014F"/>
    <w:rsid w:val="00BC73B5"/>
    <w:rsid w:val="00BD4EA6"/>
    <w:rsid w:val="00BD6AED"/>
    <w:rsid w:val="00BE1846"/>
    <w:rsid w:val="00BF6CC5"/>
    <w:rsid w:val="00C01A60"/>
    <w:rsid w:val="00C17DB5"/>
    <w:rsid w:val="00C20FB2"/>
    <w:rsid w:val="00C317FF"/>
    <w:rsid w:val="00C355CB"/>
    <w:rsid w:val="00C400A5"/>
    <w:rsid w:val="00C44BAF"/>
    <w:rsid w:val="00C50594"/>
    <w:rsid w:val="00C551B6"/>
    <w:rsid w:val="00C55C32"/>
    <w:rsid w:val="00C5779C"/>
    <w:rsid w:val="00C61D01"/>
    <w:rsid w:val="00C62822"/>
    <w:rsid w:val="00C70248"/>
    <w:rsid w:val="00C70D8A"/>
    <w:rsid w:val="00C95790"/>
    <w:rsid w:val="00CB1A56"/>
    <w:rsid w:val="00CB4637"/>
    <w:rsid w:val="00CC1532"/>
    <w:rsid w:val="00CC2E02"/>
    <w:rsid w:val="00CD1E9F"/>
    <w:rsid w:val="00CD2673"/>
    <w:rsid w:val="00CE76A5"/>
    <w:rsid w:val="00D01BAE"/>
    <w:rsid w:val="00D03414"/>
    <w:rsid w:val="00D1006C"/>
    <w:rsid w:val="00D3341D"/>
    <w:rsid w:val="00D347B4"/>
    <w:rsid w:val="00D43B89"/>
    <w:rsid w:val="00D465C1"/>
    <w:rsid w:val="00D52E41"/>
    <w:rsid w:val="00D6242F"/>
    <w:rsid w:val="00D66EED"/>
    <w:rsid w:val="00D66FB2"/>
    <w:rsid w:val="00D67E47"/>
    <w:rsid w:val="00D75C8C"/>
    <w:rsid w:val="00D85F77"/>
    <w:rsid w:val="00D913F8"/>
    <w:rsid w:val="00D95C36"/>
    <w:rsid w:val="00DA3B21"/>
    <w:rsid w:val="00DB1891"/>
    <w:rsid w:val="00DB2106"/>
    <w:rsid w:val="00DB3740"/>
    <w:rsid w:val="00DC1134"/>
    <w:rsid w:val="00DC472E"/>
    <w:rsid w:val="00DE472F"/>
    <w:rsid w:val="00DE5FF6"/>
    <w:rsid w:val="00DF0CB7"/>
    <w:rsid w:val="00E03987"/>
    <w:rsid w:val="00E03FA5"/>
    <w:rsid w:val="00E104B3"/>
    <w:rsid w:val="00E13828"/>
    <w:rsid w:val="00E2499D"/>
    <w:rsid w:val="00E30F4E"/>
    <w:rsid w:val="00E36521"/>
    <w:rsid w:val="00E37F7E"/>
    <w:rsid w:val="00E40603"/>
    <w:rsid w:val="00E46D15"/>
    <w:rsid w:val="00E47C7C"/>
    <w:rsid w:val="00E54217"/>
    <w:rsid w:val="00E55BC2"/>
    <w:rsid w:val="00E61401"/>
    <w:rsid w:val="00E625AB"/>
    <w:rsid w:val="00E67003"/>
    <w:rsid w:val="00E734D1"/>
    <w:rsid w:val="00E76F5C"/>
    <w:rsid w:val="00E8611E"/>
    <w:rsid w:val="00E904DD"/>
    <w:rsid w:val="00E90A96"/>
    <w:rsid w:val="00E94E1F"/>
    <w:rsid w:val="00EA090F"/>
    <w:rsid w:val="00EA13E3"/>
    <w:rsid w:val="00EB53F8"/>
    <w:rsid w:val="00EB634E"/>
    <w:rsid w:val="00EC4198"/>
    <w:rsid w:val="00EE2832"/>
    <w:rsid w:val="00EE5A0F"/>
    <w:rsid w:val="00EE7D4D"/>
    <w:rsid w:val="00EF38C1"/>
    <w:rsid w:val="00EF6B0C"/>
    <w:rsid w:val="00EF7327"/>
    <w:rsid w:val="00F10F0F"/>
    <w:rsid w:val="00F218B8"/>
    <w:rsid w:val="00F24353"/>
    <w:rsid w:val="00F52CBC"/>
    <w:rsid w:val="00F635E1"/>
    <w:rsid w:val="00F76D21"/>
    <w:rsid w:val="00F770ED"/>
    <w:rsid w:val="00F82347"/>
    <w:rsid w:val="00F92706"/>
    <w:rsid w:val="00FA32D8"/>
    <w:rsid w:val="00FA6EAA"/>
    <w:rsid w:val="00FC2AA1"/>
    <w:rsid w:val="00FC4ABB"/>
    <w:rsid w:val="00FD0AC1"/>
    <w:rsid w:val="00FE2C80"/>
    <w:rsid w:val="00FE4972"/>
    <w:rsid w:val="00FE4B32"/>
    <w:rsid w:val="00FF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C71294"/>
  <w15:docId w15:val="{810718A3-CD7F-4815-859A-AADB1F9E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12E2"/>
  </w:style>
  <w:style w:type="paragraph" w:styleId="Heading1">
    <w:name w:val="heading 1"/>
    <w:basedOn w:val="Normal"/>
    <w:next w:val="Normal"/>
    <w:qFormat/>
    <w:rsid w:val="000312E2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0312E2"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0312E2"/>
    <w:pPr>
      <w:keepNext/>
      <w:jc w:val="center"/>
      <w:outlineLvl w:val="2"/>
    </w:pPr>
    <w:rPr>
      <w:b/>
      <w:u w:val="single"/>
    </w:rPr>
  </w:style>
  <w:style w:type="paragraph" w:styleId="Heading4">
    <w:name w:val="heading 4"/>
    <w:basedOn w:val="Normal"/>
    <w:next w:val="Normal"/>
    <w:link w:val="Heading4Char"/>
    <w:unhideWhenUsed/>
    <w:qFormat/>
    <w:rsid w:val="00231678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678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9F644A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312E2"/>
    <w:pPr>
      <w:jc w:val="both"/>
    </w:pPr>
  </w:style>
  <w:style w:type="paragraph" w:styleId="BodyTextIndent">
    <w:name w:val="Body Text Indent"/>
    <w:basedOn w:val="Normal"/>
    <w:link w:val="BodyTextIndentChar"/>
    <w:rsid w:val="000312E2"/>
    <w:pPr>
      <w:ind w:hanging="720"/>
      <w:jc w:val="both"/>
    </w:pPr>
  </w:style>
  <w:style w:type="paragraph" w:styleId="Footer">
    <w:name w:val="footer"/>
    <w:basedOn w:val="Normal"/>
    <w:link w:val="FooterChar"/>
    <w:uiPriority w:val="99"/>
    <w:rsid w:val="000312E2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0312E2"/>
    <w:pPr>
      <w:ind w:left="720" w:hanging="720"/>
      <w:jc w:val="both"/>
    </w:pPr>
  </w:style>
  <w:style w:type="character" w:styleId="PageNumber">
    <w:name w:val="page number"/>
    <w:basedOn w:val="DefaultParagraphFont"/>
    <w:rsid w:val="000312E2"/>
  </w:style>
  <w:style w:type="paragraph" w:styleId="Header">
    <w:name w:val="header"/>
    <w:basedOn w:val="Normal"/>
    <w:rsid w:val="000312E2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0312E2"/>
    <w:rPr>
      <w:color w:val="0000FF"/>
      <w:u w:val="single"/>
    </w:rPr>
  </w:style>
  <w:style w:type="paragraph" w:styleId="Title">
    <w:name w:val="Title"/>
    <w:basedOn w:val="Normal"/>
    <w:qFormat/>
    <w:rsid w:val="000312E2"/>
    <w:pPr>
      <w:jc w:val="center"/>
    </w:pPr>
    <w:rPr>
      <w:b/>
      <w:sz w:val="24"/>
      <w:u w:val="single"/>
    </w:rPr>
  </w:style>
  <w:style w:type="paragraph" w:styleId="BodyText3">
    <w:name w:val="Body Text 3"/>
    <w:basedOn w:val="Normal"/>
    <w:rsid w:val="009F644A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rsid w:val="009F644A"/>
    <w:pPr>
      <w:spacing w:after="120"/>
      <w:ind w:left="360"/>
    </w:pPr>
    <w:rPr>
      <w:sz w:val="16"/>
      <w:szCs w:val="16"/>
    </w:rPr>
  </w:style>
  <w:style w:type="paragraph" w:styleId="Date">
    <w:name w:val="Date"/>
    <w:basedOn w:val="Normal"/>
    <w:next w:val="Normal"/>
    <w:rsid w:val="009F644A"/>
    <w:rPr>
      <w:lang w:val="en-GB"/>
    </w:rPr>
  </w:style>
  <w:style w:type="character" w:styleId="CommentReference">
    <w:name w:val="annotation reference"/>
    <w:basedOn w:val="DefaultParagraphFont"/>
    <w:semiHidden/>
    <w:rsid w:val="009F644A"/>
    <w:rPr>
      <w:sz w:val="16"/>
      <w:szCs w:val="16"/>
    </w:rPr>
  </w:style>
  <w:style w:type="paragraph" w:styleId="BalloonText">
    <w:name w:val="Balloon Text"/>
    <w:basedOn w:val="Normal"/>
    <w:link w:val="BalloonTextChar"/>
    <w:rsid w:val="005E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219A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292923"/>
  </w:style>
  <w:style w:type="character" w:customStyle="1" w:styleId="Heading3Char">
    <w:name w:val="Heading 3 Char"/>
    <w:basedOn w:val="DefaultParagraphFont"/>
    <w:link w:val="Heading3"/>
    <w:rsid w:val="00292923"/>
    <w:rPr>
      <w:b/>
      <w:u w:val="single"/>
    </w:rPr>
  </w:style>
  <w:style w:type="paragraph" w:customStyle="1" w:styleId="section1">
    <w:name w:val="section1"/>
    <w:basedOn w:val="Normal"/>
    <w:uiPriority w:val="99"/>
    <w:rsid w:val="00292923"/>
    <w:pPr>
      <w:spacing w:before="100" w:beforeAutospacing="1" w:after="100" w:afterAutospacing="1"/>
    </w:pPr>
    <w:rPr>
      <w:rFonts w:eastAsia="Calibri"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7C0D23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7C0D23"/>
    <w:rPr>
      <w:rFonts w:ascii="Cambria" w:eastAsia="Times New Roman" w:hAnsi="Cambria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231678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231678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Default">
    <w:name w:val="Default"/>
    <w:rsid w:val="008A610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24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orporate%20Contract%20Shel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E68D5F-E896-4EA1-871D-55D65D0B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Corporate Contract Shell</Template>
  <TotalTime>108</TotalTime>
  <Pages>2</Pages>
  <Words>377</Words>
  <Characters>2150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37</vt:i4>
      </vt:variant>
    </vt:vector>
  </HeadingPairs>
  <TitlesOfParts>
    <vt:vector size="38" baseType="lpstr">
      <vt:lpstr>OPERA2</vt:lpstr>
      <vt:lpstr>    AED 210 per person </vt:lpstr>
      <vt:lpstr>    RAMADAN JUICES</vt:lpstr>
      <vt:lpstr>    Juice bar &amp; Dried fruits on the table Kamar el-din (dry apricot with sugar syrup</vt:lpstr>
      <vt:lpstr>    Jalap (dates juice) Laban (yoghurt with garlic &amp; salt)</vt:lpstr>
      <vt:lpstr>    Dates, Figs, Apricots</vt:lpstr>
      <vt:lpstr>    </vt:lpstr>
      <vt:lpstr>    Arabic Bread Selection</vt:lpstr>
      <vt:lpstr>    </vt:lpstr>
      <vt:lpstr>    AL BUSTAN MEZZEH</vt:lpstr>
      <vt:lpstr>    SELECTION OF SALAD BAR</vt:lpstr>
      <vt:lpstr>    </vt:lpstr>
      <vt:lpstr>    HOT MEZZEH</vt:lpstr>
      <vt:lpstr>    Cheese sambousek</vt:lpstr>
      <vt:lpstr>    Kibbeh - Traditional fried meat balls filled with minced meat, onion and spices</vt:lpstr>
      <vt:lpstr>    </vt:lpstr>
      <vt:lpstr>    SOUP</vt:lpstr>
      <vt:lpstr>    Turkish Lentil soup with croutons and lemon </vt:lpstr>
      <vt:lpstr>    MAIN COURSE</vt:lpstr>
      <vt:lpstr>    Iranian mix grilled with onion tomato toasted </vt:lpstr>
      <vt:lpstr>    Chicken biryani</vt:lpstr>
      <vt:lpstr>    Shish Barak </vt:lpstr>
      <vt:lpstr>    Fish thermidor</vt:lpstr>
      <vt:lpstr>    Vermicelli rice</vt:lpstr>
      <vt:lpstr>    Roasted potato</vt:lpstr>
      <vt:lpstr>    Dall makhani with butter, cream </vt:lpstr>
      <vt:lpstr>    Penne carbonara baked with beef minced cheese </vt:lpstr>
      <vt:lpstr>    LIVE SHAWARMA STATION</vt:lpstr>
      <vt:lpstr>    LIVE FALAFEL STATION</vt:lpstr>
      <vt:lpstr>    DESSERTS</vt:lpstr>
      <vt:lpstr>    Cut fruits Alwa bel Jebin, Kataifi Awamat Basboussa (namoura) Rosewater rice pud</vt:lpstr>
      <vt:lpstr>    Um Ali (Traditional Egyptian sweet), Cheese Konafa Muhalabia, milk with sugar &amp; </vt:lpstr>
      <vt:lpstr>    Opera, Strawberry mousse cake Blueberry tart, Crème caramel</vt:lpstr>
      <vt:lpstr>    Black forest cake, chocolate mousse</vt:lpstr>
      <vt:lpstr>    Fruit cake</vt:lpstr>
      <vt:lpstr>    </vt:lpstr>
      <vt:lpstr>    </vt:lpstr>
      <vt:lpstr>    Tea &amp; Coffee &amp; dates on table </vt:lpstr>
    </vt:vector>
  </TitlesOfParts>
  <Company>MF</Company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OPERA2</dc:title>
  <dc:creator>FT</dc:creator>
  <cp:lastModifiedBy>KHANAL Rajan - MOVENPICK AL BUSTAN KC1</cp:lastModifiedBy>
  <cp:revision>16</cp:revision>
  <cp:lastPrinted>2012-05-27T06:45:00Z</cp:lastPrinted>
  <dcterms:created xsi:type="dcterms:W3CDTF">2021-03-15T14:11:00Z</dcterms:created>
  <dcterms:modified xsi:type="dcterms:W3CDTF">2022-03-08T14:12:00Z</dcterms:modified>
</cp:coreProperties>
</file>