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B6D" w:rsidRPr="00366B6D" w:rsidRDefault="00673FA3" w:rsidP="00673FA3">
      <w:pPr>
        <w:widowControl w:val="0"/>
        <w:jc w:val="center"/>
        <w:rPr>
          <w:rFonts w:asciiTheme="minorHAnsi" w:hAnsiTheme="minorHAnsi" w:cstheme="minorHAnsi"/>
          <w:b/>
          <w:iCs/>
          <w:smallCaps/>
          <w:sz w:val="44"/>
          <w:szCs w:val="44"/>
        </w:rPr>
      </w:pPr>
      <w:r>
        <w:rPr>
          <w:rFonts w:asciiTheme="minorHAnsi" w:hAnsiTheme="minorHAnsi" w:cstheme="minorHAnsi"/>
          <w:b/>
          <w:iCs/>
          <w:smallCaps/>
          <w:sz w:val="44"/>
          <w:szCs w:val="44"/>
        </w:rPr>
        <w:t>BQT</w:t>
      </w:r>
      <w:r w:rsidR="008F7B00">
        <w:rPr>
          <w:rFonts w:asciiTheme="minorHAnsi" w:hAnsiTheme="minorHAnsi" w:cstheme="minorHAnsi"/>
          <w:b/>
          <w:iCs/>
          <w:smallCaps/>
          <w:sz w:val="44"/>
          <w:szCs w:val="44"/>
        </w:rPr>
        <w:t xml:space="preserve"> IFTAR MENU PACKAGE 2022</w:t>
      </w:r>
    </w:p>
    <w:p w:rsidR="00DD1B37" w:rsidRPr="008A0142" w:rsidRDefault="007A4AB1" w:rsidP="00673FA3">
      <w:pPr>
        <w:pStyle w:val="Subtitle"/>
        <w:spacing w:after="0"/>
        <w:rPr>
          <w:rFonts w:asciiTheme="minorHAnsi" w:hAnsiTheme="minorHAnsi" w:cs="Arial"/>
          <w:b/>
          <w:iCs/>
          <w:sz w:val="28"/>
          <w:szCs w:val="28"/>
        </w:rPr>
      </w:pPr>
      <w:r>
        <w:rPr>
          <w:rFonts w:asciiTheme="minorHAnsi" w:hAnsiTheme="minorHAnsi" w:cs="Arial"/>
          <w:b/>
          <w:iCs/>
          <w:sz w:val="28"/>
          <w:szCs w:val="28"/>
        </w:rPr>
        <w:t>AED 12</w:t>
      </w:r>
      <w:r w:rsidR="00DD1B37" w:rsidRPr="00DD1B37">
        <w:rPr>
          <w:rFonts w:asciiTheme="minorHAnsi" w:hAnsiTheme="minorHAnsi" w:cs="Arial"/>
          <w:b/>
          <w:iCs/>
          <w:sz w:val="28"/>
          <w:szCs w:val="28"/>
        </w:rPr>
        <w:t>0 per person</w:t>
      </w:r>
    </w:p>
    <w:p w:rsidR="00366B6D" w:rsidRPr="00DD1B37" w:rsidRDefault="00366B6D" w:rsidP="00673FA3"/>
    <w:p w:rsidR="00316F12" w:rsidRPr="008F7B00" w:rsidRDefault="008F7B00" w:rsidP="00673FA3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8F7B00">
        <w:rPr>
          <w:rFonts w:asciiTheme="minorHAnsi" w:hAnsiTheme="minorHAnsi" w:cs="Arial"/>
          <w:b/>
          <w:iCs/>
        </w:rPr>
        <w:t>RAMADAN JUICES</w:t>
      </w:r>
    </w:p>
    <w:p w:rsidR="00D13A84" w:rsidRPr="008F7B00" w:rsidRDefault="00C4522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Juice bar &amp; Dried fruits on the </w:t>
      </w:r>
      <w:r w:rsidR="008F7B00" w:rsidRPr="008F7B00">
        <w:rPr>
          <w:rFonts w:asciiTheme="minorHAnsi" w:hAnsiTheme="minorHAnsi" w:cs="Arial"/>
          <w:iCs/>
        </w:rPr>
        <w:t>table</w:t>
      </w:r>
      <w:r w:rsidR="008F7B00">
        <w:rPr>
          <w:rFonts w:asciiTheme="minorHAnsi" w:hAnsiTheme="minorHAnsi" w:cs="Arial"/>
          <w:iCs/>
        </w:rPr>
        <w:t>,</w:t>
      </w:r>
      <w:r w:rsidR="008F7B00" w:rsidRPr="008F7B00">
        <w:rPr>
          <w:rFonts w:asciiTheme="minorHAnsi" w:hAnsiTheme="minorHAnsi" w:cs="Arial"/>
          <w:iCs/>
        </w:rPr>
        <w:t xml:space="preserve"> Kamar</w:t>
      </w:r>
      <w:r w:rsidR="00D13A84" w:rsidRPr="008F7B00">
        <w:rPr>
          <w:rFonts w:asciiTheme="minorHAnsi" w:hAnsiTheme="minorHAnsi" w:cs="Arial"/>
          <w:iCs/>
        </w:rPr>
        <w:t xml:space="preserve"> el-din (dry apricot with sugar syrup)</w:t>
      </w:r>
    </w:p>
    <w:p w:rsidR="00231678" w:rsidRPr="008F7B00" w:rsidRDefault="00D13A84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 </w:t>
      </w:r>
      <w:r w:rsidR="008F7B00" w:rsidRPr="008F7B00">
        <w:rPr>
          <w:rFonts w:asciiTheme="minorHAnsi" w:hAnsiTheme="minorHAnsi" w:cs="Arial"/>
          <w:iCs/>
        </w:rPr>
        <w:t>Jalap</w:t>
      </w:r>
      <w:r w:rsidRPr="008F7B00">
        <w:rPr>
          <w:rFonts w:asciiTheme="minorHAnsi" w:hAnsiTheme="minorHAnsi" w:cs="Arial"/>
          <w:iCs/>
        </w:rPr>
        <w:t xml:space="preserve"> (dates juice)</w:t>
      </w:r>
      <w:r w:rsidR="008F7B00">
        <w:rPr>
          <w:rFonts w:asciiTheme="minorHAnsi" w:hAnsiTheme="minorHAnsi" w:cs="Arial"/>
          <w:iCs/>
        </w:rPr>
        <w:t>,</w:t>
      </w:r>
      <w:r w:rsidR="00231678" w:rsidRPr="008F7B00">
        <w:rPr>
          <w:rFonts w:asciiTheme="minorHAnsi" w:hAnsiTheme="minorHAnsi" w:cs="Arial"/>
          <w:iCs/>
        </w:rPr>
        <w:t xml:space="preserve"> Laban</w:t>
      </w:r>
      <w:r w:rsidRPr="008F7B00">
        <w:rPr>
          <w:rFonts w:asciiTheme="minorHAnsi" w:hAnsiTheme="minorHAnsi" w:cs="Arial"/>
          <w:iCs/>
        </w:rPr>
        <w:t xml:space="preserve"> (yoghurt with garlic salt)</w:t>
      </w:r>
    </w:p>
    <w:p w:rsidR="00231678" w:rsidRDefault="00231678" w:rsidP="00673FA3">
      <w:pPr>
        <w:pStyle w:val="Subtitle"/>
        <w:spacing w:after="0"/>
        <w:jc w:val="left"/>
        <w:rPr>
          <w:rFonts w:asciiTheme="minorHAnsi" w:hAnsiTheme="minorHAnsi" w:cs="Arial"/>
          <w:iCs/>
          <w:sz w:val="22"/>
          <w:szCs w:val="22"/>
        </w:rPr>
      </w:pPr>
      <w:r w:rsidRPr="008F7B00">
        <w:rPr>
          <w:rFonts w:asciiTheme="minorHAnsi" w:hAnsiTheme="minorHAnsi" w:cs="Arial"/>
          <w:iCs/>
        </w:rPr>
        <w:t>D</w:t>
      </w:r>
      <w:r w:rsidR="00E661B6" w:rsidRPr="008F7B00">
        <w:rPr>
          <w:rFonts w:asciiTheme="minorHAnsi" w:hAnsiTheme="minorHAnsi" w:cs="Arial"/>
          <w:iCs/>
        </w:rPr>
        <w:t>ates, Figs, Apricots</w:t>
      </w:r>
    </w:p>
    <w:p w:rsidR="00830566" w:rsidRDefault="00830566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</w:p>
    <w:p w:rsidR="008A0142" w:rsidRPr="008F7B00" w:rsidRDefault="008F7B00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  <w:r w:rsidRPr="008F7B00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BAKERY BASKET</w:t>
      </w:r>
    </w:p>
    <w:p w:rsidR="00830566" w:rsidRPr="00E56C5E" w:rsidRDefault="00830566" w:rsidP="00673FA3">
      <w:pPr>
        <w:autoSpaceDE w:val="0"/>
        <w:autoSpaceDN w:val="0"/>
        <w:adjustRightInd w:val="0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Selection of International Bread Rolls &amp; Loafs</w:t>
      </w:r>
    </w:p>
    <w:p w:rsidR="00830566" w:rsidRDefault="00830566" w:rsidP="00673FA3">
      <w:pPr>
        <w:autoSpaceDE w:val="0"/>
        <w:autoSpaceDN w:val="0"/>
        <w:adjustRightInd w:val="0"/>
        <w:rPr>
          <w:rFonts w:asciiTheme="minorHAnsi" w:hAnsiTheme="minorHAnsi" w:cs="Verdana"/>
          <w:color w:val="000000"/>
          <w:sz w:val="22"/>
          <w:szCs w:val="22"/>
          <w:lang w:val="en-GB"/>
        </w:rPr>
      </w:pPr>
      <w:r w:rsidRPr="00E56C5E">
        <w:rPr>
          <w:rFonts w:asciiTheme="minorHAnsi" w:hAnsiTheme="minorHAnsi" w:cs="Verdana"/>
          <w:color w:val="000000"/>
          <w:sz w:val="22"/>
          <w:szCs w:val="22"/>
          <w:lang w:val="en-GB"/>
        </w:rPr>
        <w:t>Arabic Bread Selection</w:t>
      </w:r>
    </w:p>
    <w:p w:rsidR="00830566" w:rsidRPr="00CA53A0" w:rsidRDefault="00830566" w:rsidP="00673FA3">
      <w:pPr>
        <w:rPr>
          <w:rFonts w:ascii="Calibri" w:hAnsi="Calibri"/>
          <w:b/>
          <w:sz w:val="22"/>
          <w:szCs w:val="22"/>
        </w:rPr>
      </w:pPr>
    </w:p>
    <w:p w:rsidR="00830566" w:rsidRPr="008F7B00" w:rsidRDefault="00830566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  <w:r w:rsidRPr="008F7B00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Arabic Salad</w:t>
      </w:r>
    </w:p>
    <w:p w:rsidR="00830566" w:rsidRPr="008F7B00" w:rsidRDefault="00930079" w:rsidP="00673FA3">
      <w:pPr>
        <w:autoSpaceDE w:val="0"/>
        <w:autoSpaceDN w:val="0"/>
        <w:adjustRightInd w:val="0"/>
        <w:rPr>
          <w:rFonts w:asciiTheme="minorHAnsi" w:hAnsiTheme="minorHAnsi" w:cs="Arial"/>
          <w:iCs/>
          <w:sz w:val="24"/>
          <w:szCs w:val="24"/>
        </w:rPr>
      </w:pPr>
      <w:r w:rsidRPr="008F7B00">
        <w:rPr>
          <w:rFonts w:asciiTheme="minorHAnsi" w:hAnsiTheme="minorHAnsi" w:cs="Arial"/>
          <w:iCs/>
          <w:sz w:val="24"/>
          <w:szCs w:val="24"/>
        </w:rPr>
        <w:t>Hummus</w:t>
      </w:r>
      <w:r w:rsidR="00830566" w:rsidRPr="008F7B00">
        <w:rPr>
          <w:rFonts w:asciiTheme="minorHAnsi" w:hAnsiTheme="minorHAnsi" w:cs="Arial"/>
          <w:iCs/>
          <w:sz w:val="24"/>
          <w:szCs w:val="24"/>
        </w:rPr>
        <w:t xml:space="preserve">, </w:t>
      </w:r>
      <w:r w:rsidR="008F7B00" w:rsidRPr="008F7B00">
        <w:rPr>
          <w:rFonts w:asciiTheme="minorHAnsi" w:hAnsiTheme="minorHAnsi" w:cs="Arial"/>
          <w:iCs/>
          <w:sz w:val="24"/>
          <w:szCs w:val="24"/>
        </w:rPr>
        <w:t>Moutabel</w:t>
      </w:r>
      <w:r w:rsidR="008F7B00">
        <w:rPr>
          <w:rFonts w:asciiTheme="minorHAnsi" w:hAnsiTheme="minorHAnsi" w:cs="Arial"/>
          <w:iCs/>
          <w:sz w:val="24"/>
          <w:szCs w:val="24"/>
        </w:rPr>
        <w:t>,</w:t>
      </w:r>
      <w:r w:rsidR="008F7B00" w:rsidRPr="008F7B00">
        <w:rPr>
          <w:rFonts w:asciiTheme="minorHAnsi" w:hAnsiTheme="minorHAnsi" w:cs="Arial"/>
          <w:iCs/>
          <w:sz w:val="24"/>
          <w:szCs w:val="24"/>
        </w:rPr>
        <w:t xml:space="preserve"> Fatoush</w:t>
      </w:r>
      <w:r w:rsidRPr="008F7B00">
        <w:rPr>
          <w:rFonts w:asciiTheme="minorHAnsi" w:hAnsiTheme="minorHAnsi" w:cs="Arial"/>
          <w:iCs/>
          <w:sz w:val="24"/>
          <w:szCs w:val="24"/>
        </w:rPr>
        <w:t xml:space="preserve">, Mixed Olives &amp; </w:t>
      </w:r>
      <w:r w:rsidR="00830566" w:rsidRPr="008F7B00">
        <w:rPr>
          <w:rFonts w:asciiTheme="minorHAnsi" w:hAnsiTheme="minorHAnsi" w:cs="Arial"/>
          <w:iCs/>
          <w:sz w:val="24"/>
          <w:szCs w:val="24"/>
        </w:rPr>
        <w:t>pickle</w:t>
      </w:r>
      <w:r w:rsidRPr="008F7B00">
        <w:rPr>
          <w:rFonts w:asciiTheme="minorHAnsi" w:hAnsiTheme="minorHAnsi" w:cs="Arial"/>
          <w:iCs/>
          <w:sz w:val="24"/>
          <w:szCs w:val="24"/>
        </w:rPr>
        <w:t>s</w:t>
      </w:r>
      <w:r w:rsidR="00830566" w:rsidRPr="008F7B00">
        <w:rPr>
          <w:rFonts w:asciiTheme="minorHAnsi" w:hAnsiTheme="minorHAnsi" w:cs="Arial"/>
          <w:iCs/>
          <w:sz w:val="24"/>
          <w:szCs w:val="24"/>
        </w:rPr>
        <w:t>,</w:t>
      </w:r>
    </w:p>
    <w:p w:rsidR="00830566" w:rsidRDefault="00930079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Mohamara,</w:t>
      </w:r>
      <w:r w:rsidR="00830566" w:rsidRPr="008F7B00">
        <w:rPr>
          <w:rFonts w:asciiTheme="minorHAnsi" w:hAnsiTheme="minorHAnsi" w:cs="Arial"/>
          <w:iCs/>
        </w:rPr>
        <w:t xml:space="preserve"> </w:t>
      </w:r>
      <w:r w:rsidR="008F7B00" w:rsidRPr="008F7B00">
        <w:rPr>
          <w:rFonts w:asciiTheme="minorHAnsi" w:hAnsiTheme="minorHAnsi" w:cs="Arial"/>
          <w:iCs/>
        </w:rPr>
        <w:t>Bamia</w:t>
      </w:r>
      <w:r w:rsidR="008C6EA2" w:rsidRPr="008F7B00">
        <w:rPr>
          <w:rFonts w:asciiTheme="minorHAnsi" w:hAnsiTheme="minorHAnsi" w:cs="Arial"/>
          <w:iCs/>
        </w:rPr>
        <w:t xml:space="preserve"> </w:t>
      </w:r>
      <w:r w:rsidR="008F7B00" w:rsidRPr="008F7B00">
        <w:rPr>
          <w:rFonts w:asciiTheme="minorHAnsi" w:hAnsiTheme="minorHAnsi" w:cs="Arial"/>
          <w:iCs/>
        </w:rPr>
        <w:t>salad</w:t>
      </w:r>
      <w:r w:rsidR="008F7B00">
        <w:rPr>
          <w:rFonts w:asciiTheme="minorHAnsi" w:hAnsiTheme="minorHAnsi" w:cs="Arial"/>
          <w:iCs/>
        </w:rPr>
        <w:t>,</w:t>
      </w:r>
      <w:r w:rsidR="008F7B00" w:rsidRPr="008F7B00">
        <w:rPr>
          <w:rFonts w:asciiTheme="minorHAnsi" w:hAnsiTheme="minorHAnsi" w:cs="Arial"/>
          <w:iCs/>
        </w:rPr>
        <w:t xml:space="preserve"> Rocca</w:t>
      </w:r>
      <w:r w:rsidR="00830566" w:rsidRPr="008F7B00">
        <w:rPr>
          <w:rFonts w:asciiTheme="minorHAnsi" w:hAnsiTheme="minorHAnsi" w:cs="Arial"/>
          <w:iCs/>
        </w:rPr>
        <w:t xml:space="preserve"> with beetroot</w:t>
      </w:r>
      <w:r w:rsidR="00673FA3">
        <w:rPr>
          <w:rFonts w:asciiTheme="minorHAnsi" w:hAnsiTheme="minorHAnsi" w:cs="Arial"/>
          <w:iCs/>
        </w:rPr>
        <w:t xml:space="preserve"> Arabic pickles &amp; Olives </w:t>
      </w:r>
    </w:p>
    <w:p w:rsidR="00673FA3" w:rsidRPr="00673FA3" w:rsidRDefault="00673FA3" w:rsidP="00673FA3"/>
    <w:p w:rsidR="00830566" w:rsidRPr="008F7B00" w:rsidRDefault="0083056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830566" w:rsidRPr="008F7B00" w:rsidRDefault="008F7B00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  <w:r w:rsidRPr="008F7B00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SELECTION OF SALAD BAR</w:t>
      </w:r>
    </w:p>
    <w:p w:rsidR="008F7B00" w:rsidRPr="008F7B00" w:rsidRDefault="00CA5CB5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Carrot, tomato wedges, sliced cucumber, sweet corn, mixed lettuce </w:t>
      </w:r>
      <w:r w:rsidR="008F7B00">
        <w:rPr>
          <w:rFonts w:asciiTheme="minorHAnsi" w:hAnsiTheme="minorHAnsi" w:cs="Arial"/>
          <w:iCs/>
        </w:rPr>
        <w:t xml:space="preserve"> </w:t>
      </w:r>
      <w:r w:rsidR="00366B6D" w:rsidRPr="008F7B00">
        <w:rPr>
          <w:rFonts w:asciiTheme="minorHAnsi" w:hAnsiTheme="minorHAnsi" w:cs="Arial"/>
          <w:iCs/>
        </w:rPr>
        <w:t>Broccoli, red pepper &amp; almond</w:t>
      </w:r>
      <w:r w:rsidR="00830566" w:rsidRPr="008F7B00">
        <w:rPr>
          <w:rFonts w:asciiTheme="minorHAnsi" w:hAnsiTheme="minorHAnsi" w:cs="Arial"/>
          <w:iCs/>
        </w:rPr>
        <w:t xml:space="preserve"> </w:t>
      </w:r>
      <w:r w:rsidR="008F7B00" w:rsidRPr="008F7B00">
        <w:rPr>
          <w:rFonts w:asciiTheme="minorHAnsi" w:hAnsiTheme="minorHAnsi" w:cs="Arial"/>
          <w:iCs/>
        </w:rPr>
        <w:t>salad, Bocconccini</w:t>
      </w:r>
      <w:r w:rsidR="00830566" w:rsidRPr="008F7B00">
        <w:rPr>
          <w:rFonts w:asciiTheme="minorHAnsi" w:hAnsiTheme="minorHAnsi" w:cs="Arial"/>
          <w:iCs/>
        </w:rPr>
        <w:t xml:space="preserve"> </w:t>
      </w:r>
      <w:r w:rsidR="00930079" w:rsidRPr="008F7B00">
        <w:rPr>
          <w:rFonts w:asciiTheme="minorHAnsi" w:hAnsiTheme="minorHAnsi" w:cs="Arial"/>
          <w:iCs/>
        </w:rPr>
        <w:t>salad,</w:t>
      </w:r>
      <w:r w:rsidR="008C6EA2" w:rsidRPr="008F7B00">
        <w:rPr>
          <w:rFonts w:asciiTheme="minorHAnsi" w:hAnsiTheme="minorHAnsi" w:cs="Arial"/>
          <w:iCs/>
        </w:rPr>
        <w:t xml:space="preserve"> </w:t>
      </w:r>
      <w:r w:rsidR="00830566" w:rsidRPr="008F7B00">
        <w:rPr>
          <w:rFonts w:asciiTheme="minorHAnsi" w:hAnsiTheme="minorHAnsi" w:cs="Arial"/>
          <w:iCs/>
        </w:rPr>
        <w:t xml:space="preserve">Sweet corn </w:t>
      </w:r>
      <w:r w:rsidR="007D0E7E" w:rsidRPr="008F7B00">
        <w:rPr>
          <w:rFonts w:asciiTheme="minorHAnsi" w:hAnsiTheme="minorHAnsi" w:cs="Arial"/>
          <w:iCs/>
        </w:rPr>
        <w:t>salad</w:t>
      </w:r>
      <w:r w:rsidR="007D0E7E">
        <w:rPr>
          <w:rFonts w:asciiTheme="minorHAnsi" w:hAnsiTheme="minorHAnsi" w:cs="Arial"/>
          <w:iCs/>
        </w:rPr>
        <w:t>,</w:t>
      </w:r>
      <w:r w:rsidR="007D0E7E" w:rsidRPr="008F7B00">
        <w:rPr>
          <w:rFonts w:asciiTheme="minorHAnsi" w:hAnsiTheme="minorHAnsi" w:cs="Arial"/>
          <w:iCs/>
        </w:rPr>
        <w:t xml:space="preserve"> and</w:t>
      </w:r>
      <w:r w:rsidR="00830566" w:rsidRPr="008F7B00">
        <w:rPr>
          <w:rFonts w:asciiTheme="minorHAnsi" w:hAnsiTheme="minorHAnsi" w:cs="Arial"/>
          <w:iCs/>
        </w:rPr>
        <w:t xml:space="preserve"> herbs </w:t>
      </w:r>
      <w:r w:rsidR="008F7B00" w:rsidRPr="008F7B00">
        <w:rPr>
          <w:rFonts w:asciiTheme="minorHAnsi" w:hAnsiTheme="minorHAnsi" w:cs="Arial"/>
          <w:iCs/>
        </w:rPr>
        <w:t>dressing</w:t>
      </w:r>
      <w:r w:rsidR="008F7B00">
        <w:rPr>
          <w:rFonts w:asciiTheme="minorHAnsi" w:hAnsiTheme="minorHAnsi" w:cs="Arial"/>
          <w:iCs/>
        </w:rPr>
        <w:t>,</w:t>
      </w:r>
      <w:r w:rsidR="008F7B00" w:rsidRPr="008F7B00">
        <w:rPr>
          <w:rFonts w:asciiTheme="minorHAnsi" w:hAnsiTheme="minorHAnsi" w:cs="Arial"/>
          <w:iCs/>
        </w:rPr>
        <w:t xml:space="preserve"> Fried</w:t>
      </w:r>
      <w:r w:rsidR="00366B6D" w:rsidRPr="008F7B00">
        <w:rPr>
          <w:rFonts w:asciiTheme="minorHAnsi" w:hAnsiTheme="minorHAnsi" w:cs="Arial"/>
          <w:iCs/>
        </w:rPr>
        <w:t xml:space="preserve"> tofu, peanut &amp; bean sprout </w:t>
      </w:r>
      <w:r w:rsidR="008F7B00" w:rsidRPr="008F7B00">
        <w:rPr>
          <w:rFonts w:asciiTheme="minorHAnsi" w:hAnsiTheme="minorHAnsi" w:cs="Arial"/>
          <w:iCs/>
        </w:rPr>
        <w:t>salad</w:t>
      </w:r>
      <w:r w:rsidR="008F7B00">
        <w:rPr>
          <w:rFonts w:asciiTheme="minorHAnsi" w:hAnsiTheme="minorHAnsi" w:cs="Arial"/>
          <w:iCs/>
        </w:rPr>
        <w:t>,</w:t>
      </w:r>
      <w:r w:rsidR="008F7B00" w:rsidRPr="008F7B00">
        <w:rPr>
          <w:rFonts w:asciiTheme="minorHAnsi" w:hAnsiTheme="minorHAnsi" w:cs="Arial"/>
          <w:iCs/>
        </w:rPr>
        <w:t xml:space="preserve"> Vinaigrette, Italian, French, Thousand Island</w:t>
      </w:r>
      <w:r w:rsidR="008F7B00">
        <w:rPr>
          <w:rFonts w:asciiTheme="minorHAnsi" w:hAnsiTheme="minorHAnsi" w:cs="Arial"/>
          <w:iCs/>
        </w:rPr>
        <w:t>,</w:t>
      </w:r>
      <w:r w:rsidR="008F7B00" w:rsidRPr="008F7B00">
        <w:rPr>
          <w:rFonts w:asciiTheme="minorHAnsi" w:hAnsiTheme="minorHAnsi" w:cs="Arial"/>
          <w:iCs/>
        </w:rPr>
        <w:t xml:space="preserve"> Balsamic Vinegar, Olive Oil</w:t>
      </w:r>
    </w:p>
    <w:p w:rsidR="00231678" w:rsidRPr="008F7B00" w:rsidRDefault="00231678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F5547" w:rsidRPr="008F7B00" w:rsidRDefault="008F7B00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  <w:r w:rsidRPr="008F7B00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HOT MEZZEH</w:t>
      </w:r>
    </w:p>
    <w:p w:rsidR="00930079" w:rsidRPr="008F7B00" w:rsidRDefault="00642693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C</w:t>
      </w:r>
      <w:r w:rsidR="00484A2C" w:rsidRPr="008F7B00">
        <w:rPr>
          <w:rFonts w:asciiTheme="minorHAnsi" w:hAnsiTheme="minorHAnsi" w:cs="Arial"/>
          <w:iCs/>
        </w:rPr>
        <w:t xml:space="preserve">heese </w:t>
      </w:r>
      <w:r w:rsidR="008F7B00" w:rsidRPr="008F7B00">
        <w:rPr>
          <w:rFonts w:asciiTheme="minorHAnsi" w:hAnsiTheme="minorHAnsi" w:cs="Arial"/>
          <w:iCs/>
        </w:rPr>
        <w:t>Sambousek</w:t>
      </w:r>
    </w:p>
    <w:p w:rsidR="007D0E7E" w:rsidRDefault="007D0E7E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</w:p>
    <w:p w:rsidR="009F5547" w:rsidRPr="008F7B00" w:rsidRDefault="008F7B00" w:rsidP="00673FA3">
      <w:pPr>
        <w:autoSpaceDE w:val="0"/>
        <w:autoSpaceDN w:val="0"/>
        <w:adjustRightInd w:val="0"/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</w:pPr>
      <w:r w:rsidRPr="008F7B00">
        <w:rPr>
          <w:rFonts w:asciiTheme="minorHAnsi" w:hAnsiTheme="minorHAnsi" w:cs="Verdana"/>
          <w:b/>
          <w:bCs/>
          <w:color w:val="000000"/>
          <w:sz w:val="22"/>
          <w:szCs w:val="22"/>
          <w:lang w:val="en-GB"/>
        </w:rPr>
        <w:t>SOUP</w:t>
      </w:r>
    </w:p>
    <w:p w:rsidR="00FD5A0D" w:rsidRPr="008F7B00" w:rsidRDefault="00231678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L</w:t>
      </w:r>
      <w:r w:rsidR="00FD5A0D" w:rsidRPr="008F7B00">
        <w:rPr>
          <w:rFonts w:asciiTheme="minorHAnsi" w:hAnsiTheme="minorHAnsi" w:cs="Arial"/>
          <w:iCs/>
        </w:rPr>
        <w:t>entil soup</w:t>
      </w:r>
    </w:p>
    <w:p w:rsidR="00EE6852" w:rsidRPr="008F7B00" w:rsidRDefault="00FD5A0D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 </w:t>
      </w:r>
      <w:r w:rsidR="008654AB" w:rsidRPr="008F7B00">
        <w:rPr>
          <w:rFonts w:asciiTheme="minorHAnsi" w:hAnsiTheme="minorHAnsi" w:cs="Arial"/>
          <w:iCs/>
        </w:rPr>
        <w:t xml:space="preserve">Served with crispy Arabic </w:t>
      </w:r>
      <w:r w:rsidR="00EF4453" w:rsidRPr="008F7B00">
        <w:rPr>
          <w:rFonts w:asciiTheme="minorHAnsi" w:hAnsiTheme="minorHAnsi" w:cs="Arial"/>
          <w:iCs/>
        </w:rPr>
        <w:t>bread and</w:t>
      </w:r>
      <w:r w:rsidRPr="008F7B00">
        <w:rPr>
          <w:rFonts w:asciiTheme="minorHAnsi" w:hAnsiTheme="minorHAnsi" w:cs="Arial"/>
          <w:iCs/>
        </w:rPr>
        <w:t xml:space="preserve"> lemon wedge</w:t>
      </w:r>
    </w:p>
    <w:p w:rsidR="000A4087" w:rsidRPr="008F7B00" w:rsidRDefault="000A4087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bookmarkStart w:id="0" w:name="_GoBack"/>
      <w:bookmarkEnd w:id="0"/>
    </w:p>
    <w:p w:rsidR="00226497" w:rsidRPr="008F7B00" w:rsidRDefault="005F1F1A" w:rsidP="00673FA3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>
        <w:rPr>
          <w:rFonts w:asciiTheme="minorHAnsi" w:hAnsiTheme="minorHAnsi" w:cs="Arial"/>
          <w:b/>
          <w:iCs/>
        </w:rPr>
        <w:t xml:space="preserve">CHEFS </w:t>
      </w:r>
      <w:r w:rsidR="008F7B00" w:rsidRPr="008F7B00">
        <w:rPr>
          <w:rFonts w:asciiTheme="minorHAnsi" w:hAnsiTheme="minorHAnsi" w:cs="Arial"/>
          <w:b/>
          <w:iCs/>
        </w:rPr>
        <w:t xml:space="preserve">SPECIAL CHICKEN OUZI </w:t>
      </w:r>
    </w:p>
    <w:p w:rsidR="006C7118" w:rsidRPr="008F7B00" w:rsidRDefault="008F7B00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Roasted whole </w:t>
      </w:r>
      <w:r w:rsidR="008C6EA2" w:rsidRPr="008F7B00">
        <w:rPr>
          <w:rFonts w:asciiTheme="minorHAnsi" w:hAnsiTheme="minorHAnsi" w:cs="Arial"/>
          <w:iCs/>
        </w:rPr>
        <w:t>chicken</w:t>
      </w:r>
      <w:r>
        <w:rPr>
          <w:rFonts w:asciiTheme="minorHAnsi" w:hAnsiTheme="minorHAnsi" w:cs="Arial"/>
          <w:iCs/>
        </w:rPr>
        <w:t xml:space="preserve"> with Kabsa Rice and nuts</w:t>
      </w:r>
    </w:p>
    <w:p w:rsidR="006438F3" w:rsidRPr="008F7B00" w:rsidRDefault="006438F3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163756" w:rsidRPr="00163756" w:rsidRDefault="008F7B00" w:rsidP="00673FA3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8F7B00">
        <w:rPr>
          <w:rFonts w:asciiTheme="minorHAnsi" w:hAnsiTheme="minorHAnsi" w:cs="Arial"/>
          <w:b/>
          <w:iCs/>
        </w:rPr>
        <w:t>MAIN COURSE</w:t>
      </w:r>
    </w:p>
    <w:p w:rsidR="008A4EAA" w:rsidRPr="008F7B00" w:rsidRDefault="007017A2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Chicken </w:t>
      </w:r>
      <w:r w:rsidR="00673FA3" w:rsidRPr="008F7B00">
        <w:rPr>
          <w:rFonts w:asciiTheme="minorHAnsi" w:hAnsiTheme="minorHAnsi" w:cs="Arial"/>
          <w:iCs/>
        </w:rPr>
        <w:t>Potato</w:t>
      </w:r>
      <w:r w:rsidR="00673FA3">
        <w:rPr>
          <w:rFonts w:asciiTheme="minorHAnsi" w:hAnsiTheme="minorHAnsi" w:cs="Arial"/>
          <w:iCs/>
        </w:rPr>
        <w:t>-</w:t>
      </w:r>
      <w:r w:rsidR="007C7D1B" w:rsidRPr="008F7B00">
        <w:rPr>
          <w:rFonts w:asciiTheme="minorHAnsi" w:hAnsiTheme="minorHAnsi" w:cs="Arial"/>
          <w:iCs/>
        </w:rPr>
        <w:t xml:space="preserve">Chicken </w:t>
      </w:r>
      <w:r w:rsidR="00673FA3" w:rsidRPr="008F7B00">
        <w:rPr>
          <w:rFonts w:asciiTheme="minorHAnsi" w:hAnsiTheme="minorHAnsi" w:cs="Arial"/>
          <w:iCs/>
        </w:rPr>
        <w:t>Boneless, With Potato and Spices</w:t>
      </w:r>
    </w:p>
    <w:p w:rsidR="00226497" w:rsidRDefault="0016375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>Samac Harrah</w:t>
      </w:r>
      <w:r w:rsidR="00673FA3">
        <w:rPr>
          <w:rFonts w:asciiTheme="minorHAnsi" w:hAnsiTheme="minorHAnsi" w:cs="Arial"/>
          <w:iCs/>
        </w:rPr>
        <w:t xml:space="preserve">- </w:t>
      </w:r>
      <w:r w:rsidR="008F7B00">
        <w:rPr>
          <w:rFonts w:asciiTheme="minorHAnsi" w:hAnsiTheme="minorHAnsi" w:cs="Arial"/>
          <w:iCs/>
        </w:rPr>
        <w:t xml:space="preserve">Grilled </w:t>
      </w:r>
      <w:r w:rsidR="00673FA3">
        <w:rPr>
          <w:rFonts w:asciiTheme="minorHAnsi" w:hAnsiTheme="minorHAnsi" w:cs="Arial"/>
          <w:iCs/>
        </w:rPr>
        <w:t>Fish with Harrah Sauce</w:t>
      </w:r>
    </w:p>
    <w:p w:rsidR="00163756" w:rsidRPr="00163756" w:rsidRDefault="00673FA3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Arabic Mix Grilled With Iranian Rice </w:t>
      </w:r>
    </w:p>
    <w:p w:rsidR="004A3DB6" w:rsidRPr="008F7B00" w:rsidRDefault="00484A2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Vegetable </w:t>
      </w:r>
      <w:r w:rsidR="00226497" w:rsidRPr="008F7B00">
        <w:rPr>
          <w:rFonts w:asciiTheme="minorHAnsi" w:hAnsiTheme="minorHAnsi" w:cs="Arial"/>
          <w:iCs/>
        </w:rPr>
        <w:t>Jalfrezi</w:t>
      </w:r>
      <w:r w:rsidR="007017A2" w:rsidRPr="008F7B00">
        <w:rPr>
          <w:rFonts w:asciiTheme="minorHAnsi" w:hAnsiTheme="minorHAnsi" w:cs="Arial"/>
          <w:iCs/>
        </w:rPr>
        <w:t xml:space="preserve"> </w:t>
      </w:r>
      <w:r w:rsidR="00673FA3">
        <w:rPr>
          <w:rFonts w:asciiTheme="minorHAnsi" w:hAnsiTheme="minorHAnsi" w:cs="Arial"/>
          <w:iCs/>
        </w:rPr>
        <w:t>-</w:t>
      </w:r>
      <w:r w:rsidR="004A3DB6" w:rsidRPr="008F7B00">
        <w:rPr>
          <w:rFonts w:asciiTheme="minorHAnsi" w:hAnsiTheme="minorHAnsi" w:cs="Arial"/>
          <w:iCs/>
        </w:rPr>
        <w:t xml:space="preserve">Mix </w:t>
      </w:r>
      <w:r w:rsidR="00673FA3">
        <w:rPr>
          <w:rFonts w:asciiTheme="minorHAnsi" w:hAnsiTheme="minorHAnsi" w:cs="Arial"/>
          <w:iCs/>
        </w:rPr>
        <w:t xml:space="preserve">Vegetable Cooked, </w:t>
      </w:r>
      <w:r w:rsidR="00163756">
        <w:rPr>
          <w:rFonts w:asciiTheme="minorHAnsi" w:hAnsiTheme="minorHAnsi" w:cs="Arial"/>
          <w:iCs/>
        </w:rPr>
        <w:t>Indian</w:t>
      </w:r>
      <w:r w:rsidR="004A3DB6" w:rsidRPr="008F7B00">
        <w:rPr>
          <w:rFonts w:asciiTheme="minorHAnsi" w:hAnsiTheme="minorHAnsi" w:cs="Arial"/>
          <w:iCs/>
        </w:rPr>
        <w:t xml:space="preserve"> </w:t>
      </w:r>
      <w:r w:rsidR="00673FA3" w:rsidRPr="008F7B00">
        <w:rPr>
          <w:rFonts w:asciiTheme="minorHAnsi" w:hAnsiTheme="minorHAnsi" w:cs="Arial"/>
          <w:iCs/>
        </w:rPr>
        <w:t>Spices</w:t>
      </w:r>
    </w:p>
    <w:p w:rsidR="00642693" w:rsidRDefault="0016375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>
        <w:rPr>
          <w:rFonts w:asciiTheme="minorHAnsi" w:hAnsiTheme="minorHAnsi" w:cs="Arial"/>
          <w:iCs/>
        </w:rPr>
        <w:t xml:space="preserve">Pasta </w:t>
      </w:r>
      <w:r w:rsidR="00673FA3">
        <w:rPr>
          <w:rFonts w:asciiTheme="minorHAnsi" w:hAnsiTheme="minorHAnsi" w:cs="Arial"/>
          <w:iCs/>
        </w:rPr>
        <w:t xml:space="preserve">Farfalle Au Gratin with Cheese Sauce </w:t>
      </w:r>
    </w:p>
    <w:p w:rsidR="00163756" w:rsidRDefault="0016375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163756">
        <w:rPr>
          <w:rFonts w:asciiTheme="minorHAnsi" w:hAnsiTheme="minorHAnsi" w:cs="Arial"/>
          <w:iCs/>
        </w:rPr>
        <w:t xml:space="preserve">Wok </w:t>
      </w:r>
      <w:r w:rsidR="00673FA3" w:rsidRPr="00163756">
        <w:rPr>
          <w:rFonts w:asciiTheme="minorHAnsi" w:hAnsiTheme="minorHAnsi" w:cs="Arial"/>
          <w:iCs/>
        </w:rPr>
        <w:t>Fried Noodles with Vegetable</w:t>
      </w:r>
    </w:p>
    <w:p w:rsidR="00163756" w:rsidRPr="00163756" w:rsidRDefault="00163756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163756">
        <w:rPr>
          <w:rFonts w:asciiTheme="minorHAnsi" w:hAnsiTheme="minorHAnsi" w:cs="Arial"/>
          <w:iCs/>
        </w:rPr>
        <w:t xml:space="preserve">Vermicelli </w:t>
      </w:r>
      <w:r w:rsidR="00673FA3" w:rsidRPr="00163756">
        <w:rPr>
          <w:rFonts w:asciiTheme="minorHAnsi" w:hAnsiTheme="minorHAnsi" w:cs="Arial"/>
          <w:iCs/>
        </w:rPr>
        <w:t xml:space="preserve">Rice </w:t>
      </w:r>
    </w:p>
    <w:p w:rsidR="00163756" w:rsidRPr="00163756" w:rsidRDefault="00163756" w:rsidP="00673FA3"/>
    <w:p w:rsidR="004B16A8" w:rsidRPr="008F7B00" w:rsidRDefault="004B16A8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1359F" w:rsidRPr="008F7B00" w:rsidRDefault="0091359F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F5547" w:rsidRPr="008F7B00" w:rsidRDefault="008F7B00" w:rsidP="00673FA3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8F7B00">
        <w:rPr>
          <w:rFonts w:asciiTheme="minorHAnsi" w:hAnsiTheme="minorHAnsi" w:cs="Arial"/>
          <w:b/>
          <w:iCs/>
        </w:rPr>
        <w:t>DESSERTS</w:t>
      </w:r>
    </w:p>
    <w:p w:rsidR="00231678" w:rsidRPr="008F7B00" w:rsidRDefault="00231678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Awamat</w:t>
      </w:r>
      <w:r w:rsidR="009F215B">
        <w:rPr>
          <w:rFonts w:asciiTheme="minorHAnsi" w:hAnsiTheme="minorHAnsi" w:cs="Arial"/>
          <w:iCs/>
        </w:rPr>
        <w:t xml:space="preserve"> </w:t>
      </w:r>
      <w:r w:rsidR="009F215B" w:rsidRPr="008F7B00">
        <w:rPr>
          <w:rFonts w:asciiTheme="minorHAnsi" w:hAnsiTheme="minorHAnsi" w:cs="Arial"/>
          <w:iCs/>
        </w:rPr>
        <w:t>Basboussa</w:t>
      </w:r>
      <w:r w:rsidR="00EF4453" w:rsidRPr="008F7B00">
        <w:rPr>
          <w:rFonts w:asciiTheme="minorHAnsi" w:hAnsiTheme="minorHAnsi" w:cs="Arial"/>
          <w:iCs/>
        </w:rPr>
        <w:t xml:space="preserve"> (</w:t>
      </w:r>
      <w:r w:rsidR="003746BA" w:rsidRPr="008F7B00">
        <w:rPr>
          <w:rFonts w:asciiTheme="minorHAnsi" w:hAnsiTheme="minorHAnsi" w:cs="Arial"/>
          <w:iCs/>
        </w:rPr>
        <w:t>namoura)</w:t>
      </w:r>
      <w:r w:rsidRPr="008F7B00">
        <w:rPr>
          <w:rFonts w:asciiTheme="minorHAnsi" w:hAnsiTheme="minorHAnsi" w:cs="Arial"/>
          <w:iCs/>
        </w:rPr>
        <w:t xml:space="preserve"> </w:t>
      </w:r>
      <w:r w:rsidR="005069AB" w:rsidRPr="008F7B00">
        <w:rPr>
          <w:rFonts w:asciiTheme="minorHAnsi" w:hAnsiTheme="minorHAnsi" w:cs="Arial"/>
          <w:iCs/>
        </w:rPr>
        <w:t>R</w:t>
      </w:r>
      <w:r w:rsidR="007E34C2" w:rsidRPr="008F7B00">
        <w:rPr>
          <w:rFonts w:asciiTheme="minorHAnsi" w:hAnsiTheme="minorHAnsi" w:cs="Arial"/>
          <w:iCs/>
        </w:rPr>
        <w:t>osewater rice pudding</w:t>
      </w:r>
    </w:p>
    <w:p w:rsidR="007E34C2" w:rsidRPr="008F7B00" w:rsidRDefault="00A75629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Om Ali (</w:t>
      </w:r>
      <w:r w:rsidR="003746BA" w:rsidRPr="008F7B00">
        <w:rPr>
          <w:rFonts w:asciiTheme="minorHAnsi" w:hAnsiTheme="minorHAnsi" w:cs="Arial"/>
          <w:iCs/>
        </w:rPr>
        <w:t>Traditional Egyptian sweet</w:t>
      </w:r>
      <w:r w:rsidRPr="008F7B00">
        <w:rPr>
          <w:rFonts w:asciiTheme="minorHAnsi" w:hAnsiTheme="minorHAnsi" w:cs="Arial"/>
          <w:iCs/>
        </w:rPr>
        <w:t>)</w:t>
      </w:r>
      <w:r w:rsidR="009F215B">
        <w:rPr>
          <w:rFonts w:asciiTheme="minorHAnsi" w:hAnsiTheme="minorHAnsi" w:cs="Arial"/>
          <w:iCs/>
        </w:rPr>
        <w:t xml:space="preserve"> </w:t>
      </w:r>
      <w:r w:rsidR="009F215B" w:rsidRPr="008F7B00">
        <w:rPr>
          <w:rFonts w:asciiTheme="minorHAnsi" w:hAnsiTheme="minorHAnsi" w:cs="Arial"/>
          <w:iCs/>
        </w:rPr>
        <w:t>Mohalabiya</w:t>
      </w:r>
      <w:r w:rsidRPr="008F7B00">
        <w:rPr>
          <w:rFonts w:asciiTheme="minorHAnsi" w:hAnsiTheme="minorHAnsi" w:cs="Arial"/>
          <w:iCs/>
        </w:rPr>
        <w:t xml:space="preserve">, milk with sugar &amp; corn flower </w:t>
      </w:r>
    </w:p>
    <w:p w:rsidR="007E34C2" w:rsidRPr="008F7B00" w:rsidRDefault="007E34C2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Opera, Mango mousse</w:t>
      </w:r>
      <w:r w:rsidR="00366B6D" w:rsidRPr="008F7B00">
        <w:rPr>
          <w:rFonts w:asciiTheme="minorHAnsi" w:hAnsiTheme="minorHAnsi" w:cs="Arial"/>
          <w:iCs/>
        </w:rPr>
        <w:t xml:space="preserve"> cake</w:t>
      </w:r>
      <w:r w:rsidR="009F215B">
        <w:rPr>
          <w:rFonts w:asciiTheme="minorHAnsi" w:hAnsiTheme="minorHAnsi" w:cs="Arial"/>
          <w:iCs/>
        </w:rPr>
        <w:t xml:space="preserve"> </w:t>
      </w:r>
      <w:r w:rsidR="00366B6D" w:rsidRPr="008F7B00">
        <w:rPr>
          <w:rFonts w:asciiTheme="minorHAnsi" w:hAnsiTheme="minorHAnsi" w:cs="Arial"/>
          <w:iCs/>
        </w:rPr>
        <w:t>Apple</w:t>
      </w:r>
      <w:r w:rsidRPr="008F7B00">
        <w:rPr>
          <w:rFonts w:asciiTheme="minorHAnsi" w:hAnsiTheme="minorHAnsi" w:cs="Arial"/>
          <w:iCs/>
        </w:rPr>
        <w:t xml:space="preserve"> tart, </w:t>
      </w:r>
      <w:r w:rsidR="005069AB" w:rsidRPr="008F7B00">
        <w:rPr>
          <w:rFonts w:asciiTheme="minorHAnsi" w:hAnsiTheme="minorHAnsi" w:cs="Arial"/>
          <w:iCs/>
        </w:rPr>
        <w:t>Crème</w:t>
      </w:r>
      <w:r w:rsidR="004C670A" w:rsidRPr="008F7B00">
        <w:rPr>
          <w:rFonts w:asciiTheme="minorHAnsi" w:hAnsiTheme="minorHAnsi" w:cs="Arial"/>
          <w:iCs/>
        </w:rPr>
        <w:t xml:space="preserve"> caramel</w:t>
      </w:r>
    </w:p>
    <w:p w:rsidR="00163756" w:rsidRPr="008F7B00" w:rsidRDefault="007E34C2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Vanilla rice pudding</w:t>
      </w:r>
      <w:r w:rsidR="009F215B">
        <w:rPr>
          <w:rFonts w:asciiTheme="minorHAnsi" w:hAnsiTheme="minorHAnsi" w:cs="Arial"/>
          <w:iCs/>
        </w:rPr>
        <w:t xml:space="preserve"> </w:t>
      </w:r>
      <w:r w:rsidR="00163756" w:rsidRPr="008F7B00">
        <w:rPr>
          <w:rFonts w:asciiTheme="minorHAnsi" w:hAnsiTheme="minorHAnsi" w:cs="Arial"/>
          <w:iCs/>
        </w:rPr>
        <w:t>Cut fruits</w:t>
      </w:r>
    </w:p>
    <w:p w:rsidR="0091359F" w:rsidRPr="008F7B00" w:rsidRDefault="0091359F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366B6D" w:rsidRPr="00163756" w:rsidRDefault="00163756" w:rsidP="00673FA3">
      <w:pPr>
        <w:pStyle w:val="Subtitle"/>
        <w:spacing w:after="0"/>
        <w:jc w:val="left"/>
        <w:rPr>
          <w:rFonts w:asciiTheme="minorHAnsi" w:hAnsiTheme="minorHAnsi" w:cs="Arial"/>
          <w:b/>
          <w:iCs/>
        </w:rPr>
      </w:pPr>
      <w:r w:rsidRPr="00163756">
        <w:rPr>
          <w:rFonts w:asciiTheme="minorHAnsi" w:hAnsiTheme="minorHAnsi" w:cs="Arial"/>
          <w:b/>
          <w:iCs/>
        </w:rPr>
        <w:t>TEA &amp; COFFEE</w:t>
      </w:r>
    </w:p>
    <w:p w:rsidR="00366B6D" w:rsidRPr="008F7B00" w:rsidRDefault="00366B6D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30079" w:rsidRPr="00163756" w:rsidRDefault="00930079" w:rsidP="00673FA3">
      <w:pPr>
        <w:pStyle w:val="Subtitle"/>
        <w:spacing w:after="0"/>
        <w:jc w:val="left"/>
        <w:rPr>
          <w:rFonts w:asciiTheme="minorHAnsi" w:hAnsiTheme="minorHAnsi" w:cs="Arial"/>
          <w:iCs/>
          <w:sz w:val="40"/>
          <w:szCs w:val="40"/>
        </w:rPr>
      </w:pPr>
      <w:r w:rsidRPr="00163756">
        <w:rPr>
          <w:rFonts w:asciiTheme="minorHAnsi" w:hAnsiTheme="minorHAnsi" w:cs="Arial"/>
          <w:iCs/>
          <w:sz w:val="40"/>
          <w:szCs w:val="40"/>
        </w:rPr>
        <w:t>Optional</w:t>
      </w:r>
    </w:p>
    <w:p w:rsidR="008E1D85" w:rsidRPr="00163756" w:rsidRDefault="008E1D85" w:rsidP="00673FA3">
      <w:pPr>
        <w:pStyle w:val="Subtitle"/>
        <w:spacing w:after="0"/>
        <w:jc w:val="left"/>
        <w:rPr>
          <w:rFonts w:asciiTheme="minorHAnsi" w:hAnsiTheme="minorHAnsi" w:cs="Arial"/>
          <w:iCs/>
          <w:sz w:val="40"/>
          <w:szCs w:val="40"/>
        </w:rPr>
      </w:pPr>
      <w:r w:rsidRPr="00163756">
        <w:rPr>
          <w:rFonts w:asciiTheme="minorHAnsi" w:hAnsiTheme="minorHAnsi" w:cs="Arial"/>
          <w:iCs/>
          <w:sz w:val="40"/>
          <w:szCs w:val="40"/>
        </w:rPr>
        <w:t>(Minimum of 50 person)</w:t>
      </w:r>
    </w:p>
    <w:p w:rsidR="008E1D85" w:rsidRPr="008F7B00" w:rsidRDefault="008E1D85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930079" w:rsidRPr="008F7B00" w:rsidRDefault="00930079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Traditional Ouzi with Arabic rice</w:t>
      </w:r>
      <w:r w:rsidR="00163756">
        <w:rPr>
          <w:rFonts w:asciiTheme="minorHAnsi" w:hAnsiTheme="minorHAnsi" w:cs="Arial"/>
          <w:iCs/>
        </w:rPr>
        <w:t>-</w:t>
      </w:r>
      <w:r w:rsidR="00366B6D" w:rsidRPr="008F7B00">
        <w:rPr>
          <w:rFonts w:asciiTheme="minorHAnsi" w:hAnsiTheme="minorHAnsi" w:cs="Arial"/>
          <w:iCs/>
        </w:rPr>
        <w:t>Additional AED 950</w:t>
      </w:r>
      <w:r w:rsidRPr="008F7B00">
        <w:rPr>
          <w:rFonts w:asciiTheme="minorHAnsi" w:hAnsiTheme="minorHAnsi" w:cs="Arial"/>
          <w:iCs/>
        </w:rPr>
        <w:t xml:space="preserve"> per </w:t>
      </w:r>
      <w:r w:rsidR="00366B6D" w:rsidRPr="008F7B00">
        <w:rPr>
          <w:rFonts w:asciiTheme="minorHAnsi" w:hAnsiTheme="minorHAnsi" w:cs="Arial"/>
          <w:iCs/>
        </w:rPr>
        <w:t xml:space="preserve">50 </w:t>
      </w:r>
      <w:r w:rsidRPr="008F7B00">
        <w:rPr>
          <w:rFonts w:asciiTheme="minorHAnsi" w:hAnsiTheme="minorHAnsi" w:cs="Arial"/>
          <w:iCs/>
        </w:rPr>
        <w:t>person</w:t>
      </w: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 xml:space="preserve">Live </w:t>
      </w:r>
      <w:r w:rsidR="00163756" w:rsidRPr="008F7B00">
        <w:rPr>
          <w:rFonts w:asciiTheme="minorHAnsi" w:hAnsiTheme="minorHAnsi" w:cs="Arial"/>
          <w:iCs/>
        </w:rPr>
        <w:t>Manakish</w:t>
      </w:r>
      <w:r w:rsidRPr="008F7B00">
        <w:rPr>
          <w:rFonts w:asciiTheme="minorHAnsi" w:hAnsiTheme="minorHAnsi" w:cs="Arial"/>
          <w:iCs/>
        </w:rPr>
        <w:t xml:space="preserve"> station</w:t>
      </w:r>
      <w:r w:rsidR="00163756">
        <w:rPr>
          <w:rFonts w:asciiTheme="minorHAnsi" w:hAnsiTheme="minorHAnsi" w:cs="Arial"/>
          <w:iCs/>
        </w:rPr>
        <w:t>-</w:t>
      </w:r>
      <w:r w:rsidRPr="008F7B00">
        <w:rPr>
          <w:rFonts w:asciiTheme="minorHAnsi" w:hAnsiTheme="minorHAnsi" w:cs="Arial"/>
          <w:iCs/>
        </w:rPr>
        <w:t>Additional AED 15 per person</w:t>
      </w: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Live falafel station</w:t>
      </w:r>
      <w:r w:rsidR="00163756">
        <w:rPr>
          <w:rFonts w:asciiTheme="minorHAnsi" w:hAnsiTheme="minorHAnsi" w:cs="Arial"/>
          <w:iCs/>
        </w:rPr>
        <w:t>-</w:t>
      </w:r>
      <w:r w:rsidRPr="008F7B00">
        <w:rPr>
          <w:rFonts w:asciiTheme="minorHAnsi" w:hAnsiTheme="minorHAnsi" w:cs="Arial"/>
          <w:iCs/>
        </w:rPr>
        <w:t>Additional AED 20 per person</w:t>
      </w: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</w:p>
    <w:p w:rsidR="00A16A5C" w:rsidRPr="008F7B00" w:rsidRDefault="00A16A5C" w:rsidP="00673FA3">
      <w:pPr>
        <w:pStyle w:val="Subtitle"/>
        <w:spacing w:after="0"/>
        <w:jc w:val="left"/>
        <w:rPr>
          <w:rFonts w:asciiTheme="minorHAnsi" w:hAnsiTheme="minorHAnsi" w:cs="Arial"/>
          <w:iCs/>
        </w:rPr>
      </w:pPr>
      <w:r w:rsidRPr="008F7B00">
        <w:rPr>
          <w:rFonts w:asciiTheme="minorHAnsi" w:hAnsiTheme="minorHAnsi" w:cs="Arial"/>
          <w:iCs/>
        </w:rPr>
        <w:t>Live shawarma station</w:t>
      </w:r>
      <w:r w:rsidR="00163756">
        <w:rPr>
          <w:rFonts w:asciiTheme="minorHAnsi" w:hAnsiTheme="minorHAnsi" w:cs="Arial"/>
          <w:iCs/>
        </w:rPr>
        <w:t>-</w:t>
      </w:r>
      <w:r w:rsidRPr="008F7B00">
        <w:rPr>
          <w:rFonts w:asciiTheme="minorHAnsi" w:hAnsiTheme="minorHAnsi" w:cs="Arial"/>
          <w:iCs/>
        </w:rPr>
        <w:t>Additional AED 20 per person</w:t>
      </w:r>
    </w:p>
    <w:sectPr w:rsidR="00A16A5C" w:rsidRPr="008F7B00" w:rsidSect="00C4425B">
      <w:headerReference w:type="default" r:id="rId8"/>
      <w:footerReference w:type="default" r:id="rId9"/>
      <w:type w:val="continuous"/>
      <w:pgSz w:w="11907" w:h="16840" w:code="9"/>
      <w:pgMar w:top="2448" w:right="1008" w:bottom="576" w:left="1008" w:header="432" w:footer="567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77C" w:rsidRDefault="0036177C">
      <w:r>
        <w:separator/>
      </w:r>
    </w:p>
  </w:endnote>
  <w:endnote w:type="continuationSeparator" w:id="0">
    <w:p w:rsidR="0036177C" w:rsidRDefault="0036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6F12" w:rsidRDefault="00DD37A0">
    <w:pPr>
      <w:pStyle w:val="Footer"/>
    </w:pPr>
    <w:r>
      <w:rPr>
        <w:rFonts w:ascii="Helvetica" w:hAnsi="Helvetica" w:cs="Helvetica"/>
        <w:noProof/>
        <w:lang w:val="en-GB" w:eastAsia="en-GB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-1905</wp:posOffset>
          </wp:positionH>
          <wp:positionV relativeFrom="paragraph">
            <wp:posOffset>-406400</wp:posOffset>
          </wp:positionV>
          <wp:extent cx="6280785" cy="1140460"/>
          <wp:effectExtent l="0" t="0" r="5715" b="2540"/>
          <wp:wrapTight wrapText="bothSides">
            <wp:wrapPolygon edited="0">
              <wp:start x="0" y="0"/>
              <wp:lineTo x="0" y="21287"/>
              <wp:lineTo x="21554" y="21287"/>
              <wp:lineTo x="21554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6280785" cy="1140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77C" w:rsidRDefault="0036177C">
      <w:r>
        <w:separator/>
      </w:r>
    </w:p>
  </w:footnote>
  <w:footnote w:type="continuationSeparator" w:id="0">
    <w:p w:rsidR="0036177C" w:rsidRDefault="0036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17FA" w:rsidRPr="008544DE" w:rsidRDefault="005211F3" w:rsidP="00D30744">
    <w:pPr>
      <w:pStyle w:val="Header"/>
      <w:jc w:val="center"/>
    </w:pPr>
    <w:r w:rsidRPr="005211F3">
      <w:object w:dxaOrig="28866" w:dyaOrig="10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9.75pt;height:1in">
          <v:imagedata r:id="rId1" o:title=""/>
        </v:shape>
        <o:OLEObject Type="Embed" ProgID="AcroExch.Document.DC" ShapeID="_x0000_i1025" DrawAspect="Content" ObjectID="_170876487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6E1A6B"/>
    <w:multiLevelType w:val="hybridMultilevel"/>
    <w:tmpl w:val="7FAEA606"/>
    <w:lvl w:ilvl="0" w:tplc="08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8783A"/>
    <w:multiLevelType w:val="hybridMultilevel"/>
    <w:tmpl w:val="352070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91F51"/>
    <w:multiLevelType w:val="hybridMultilevel"/>
    <w:tmpl w:val="3FDE86A8"/>
    <w:lvl w:ilvl="0" w:tplc="43CEAD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857D33"/>
    <w:multiLevelType w:val="hybridMultilevel"/>
    <w:tmpl w:val="AE5C765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C09AE"/>
    <w:multiLevelType w:val="hybridMultilevel"/>
    <w:tmpl w:val="30DA6DA2"/>
    <w:lvl w:ilvl="0" w:tplc="E6AC07D0">
      <w:start w:val="1"/>
      <w:numFmt w:val="bullet"/>
      <w:lvlText w:val="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b/>
        <w:i w:val="0"/>
        <w:color w:val="000080"/>
        <w:sz w:val="24"/>
        <w:szCs w:val="24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330"/>
    <w:rsid w:val="00010ECA"/>
    <w:rsid w:val="00021531"/>
    <w:rsid w:val="00041D5D"/>
    <w:rsid w:val="00042A9A"/>
    <w:rsid w:val="00045674"/>
    <w:rsid w:val="0005079B"/>
    <w:rsid w:val="000558C0"/>
    <w:rsid w:val="00062177"/>
    <w:rsid w:val="000640DA"/>
    <w:rsid w:val="000648F9"/>
    <w:rsid w:val="000717FB"/>
    <w:rsid w:val="00075E1A"/>
    <w:rsid w:val="00082660"/>
    <w:rsid w:val="000872B9"/>
    <w:rsid w:val="000A0FCA"/>
    <w:rsid w:val="000A4087"/>
    <w:rsid w:val="000B05E6"/>
    <w:rsid w:val="000B0672"/>
    <w:rsid w:val="000B5327"/>
    <w:rsid w:val="000B6862"/>
    <w:rsid w:val="000C1060"/>
    <w:rsid w:val="000C2665"/>
    <w:rsid w:val="000C64BC"/>
    <w:rsid w:val="000D35E5"/>
    <w:rsid w:val="000D4065"/>
    <w:rsid w:val="00110330"/>
    <w:rsid w:val="001167AF"/>
    <w:rsid w:val="00126540"/>
    <w:rsid w:val="00130DE0"/>
    <w:rsid w:val="00130E38"/>
    <w:rsid w:val="0013792E"/>
    <w:rsid w:val="00152A7B"/>
    <w:rsid w:val="00163756"/>
    <w:rsid w:val="00173566"/>
    <w:rsid w:val="001760AC"/>
    <w:rsid w:val="00180F77"/>
    <w:rsid w:val="00181BC9"/>
    <w:rsid w:val="00187F20"/>
    <w:rsid w:val="001A4A6A"/>
    <w:rsid w:val="001B1AB7"/>
    <w:rsid w:val="001C2669"/>
    <w:rsid w:val="001D204F"/>
    <w:rsid w:val="001D7C31"/>
    <w:rsid w:val="001F1015"/>
    <w:rsid w:val="002002E9"/>
    <w:rsid w:val="00203116"/>
    <w:rsid w:val="002247F1"/>
    <w:rsid w:val="00226497"/>
    <w:rsid w:val="00231678"/>
    <w:rsid w:val="00237CA8"/>
    <w:rsid w:val="00253C1B"/>
    <w:rsid w:val="0026427B"/>
    <w:rsid w:val="00290B9D"/>
    <w:rsid w:val="0029186E"/>
    <w:rsid w:val="00292923"/>
    <w:rsid w:val="002C5E9E"/>
    <w:rsid w:val="002D7405"/>
    <w:rsid w:val="002F0092"/>
    <w:rsid w:val="002F3F21"/>
    <w:rsid w:val="003069BF"/>
    <w:rsid w:val="00316F12"/>
    <w:rsid w:val="00332957"/>
    <w:rsid w:val="00345628"/>
    <w:rsid w:val="00345734"/>
    <w:rsid w:val="00346B94"/>
    <w:rsid w:val="003524F2"/>
    <w:rsid w:val="0036177C"/>
    <w:rsid w:val="00362BCF"/>
    <w:rsid w:val="00366B6D"/>
    <w:rsid w:val="003734D7"/>
    <w:rsid w:val="003746BA"/>
    <w:rsid w:val="003772E2"/>
    <w:rsid w:val="00385D56"/>
    <w:rsid w:val="003947F2"/>
    <w:rsid w:val="00396D4E"/>
    <w:rsid w:val="003B20E9"/>
    <w:rsid w:val="003B53D8"/>
    <w:rsid w:val="003C1F85"/>
    <w:rsid w:val="003D3B6E"/>
    <w:rsid w:val="003D6B42"/>
    <w:rsid w:val="003D7028"/>
    <w:rsid w:val="00411352"/>
    <w:rsid w:val="004167A6"/>
    <w:rsid w:val="00431DFF"/>
    <w:rsid w:val="004325E5"/>
    <w:rsid w:val="00450707"/>
    <w:rsid w:val="00450A00"/>
    <w:rsid w:val="00453097"/>
    <w:rsid w:val="00457192"/>
    <w:rsid w:val="004732A3"/>
    <w:rsid w:val="00477C45"/>
    <w:rsid w:val="00484A2C"/>
    <w:rsid w:val="0049171E"/>
    <w:rsid w:val="00494A8F"/>
    <w:rsid w:val="00495CA6"/>
    <w:rsid w:val="004A18D6"/>
    <w:rsid w:val="004A3DB6"/>
    <w:rsid w:val="004B16A8"/>
    <w:rsid w:val="004B3FD5"/>
    <w:rsid w:val="004C1BFE"/>
    <w:rsid w:val="004C5C7B"/>
    <w:rsid w:val="004C670A"/>
    <w:rsid w:val="004E7C0C"/>
    <w:rsid w:val="004F15A0"/>
    <w:rsid w:val="004F797B"/>
    <w:rsid w:val="005069AB"/>
    <w:rsid w:val="00506B57"/>
    <w:rsid w:val="005211F3"/>
    <w:rsid w:val="00526187"/>
    <w:rsid w:val="005353C0"/>
    <w:rsid w:val="0053776D"/>
    <w:rsid w:val="00537EDE"/>
    <w:rsid w:val="00544373"/>
    <w:rsid w:val="00554DD3"/>
    <w:rsid w:val="00592350"/>
    <w:rsid w:val="005A3446"/>
    <w:rsid w:val="005B3E67"/>
    <w:rsid w:val="005C6BE4"/>
    <w:rsid w:val="005C7996"/>
    <w:rsid w:val="005E219A"/>
    <w:rsid w:val="005F1F1A"/>
    <w:rsid w:val="006000AF"/>
    <w:rsid w:val="00603DD2"/>
    <w:rsid w:val="00610B5C"/>
    <w:rsid w:val="0062212F"/>
    <w:rsid w:val="00626E4F"/>
    <w:rsid w:val="006332D4"/>
    <w:rsid w:val="006335A1"/>
    <w:rsid w:val="00640B00"/>
    <w:rsid w:val="00642693"/>
    <w:rsid w:val="00642D01"/>
    <w:rsid w:val="006438F3"/>
    <w:rsid w:val="00644045"/>
    <w:rsid w:val="00667578"/>
    <w:rsid w:val="00672AAD"/>
    <w:rsid w:val="00673FA3"/>
    <w:rsid w:val="00682A54"/>
    <w:rsid w:val="006B2A63"/>
    <w:rsid w:val="006B67F4"/>
    <w:rsid w:val="006C3EE9"/>
    <w:rsid w:val="006C7118"/>
    <w:rsid w:val="006D2C4D"/>
    <w:rsid w:val="006D6BC9"/>
    <w:rsid w:val="006E0245"/>
    <w:rsid w:val="006F25CA"/>
    <w:rsid w:val="006F7F26"/>
    <w:rsid w:val="007017A2"/>
    <w:rsid w:val="00702C41"/>
    <w:rsid w:val="00737AF0"/>
    <w:rsid w:val="00737EE9"/>
    <w:rsid w:val="00760999"/>
    <w:rsid w:val="00763D03"/>
    <w:rsid w:val="007745F5"/>
    <w:rsid w:val="0078741D"/>
    <w:rsid w:val="00795F20"/>
    <w:rsid w:val="007A4AB1"/>
    <w:rsid w:val="007C0D23"/>
    <w:rsid w:val="007C2720"/>
    <w:rsid w:val="007C7D1B"/>
    <w:rsid w:val="007D0E7E"/>
    <w:rsid w:val="007D10F1"/>
    <w:rsid w:val="007D2581"/>
    <w:rsid w:val="007E2BBF"/>
    <w:rsid w:val="007E2D30"/>
    <w:rsid w:val="007E34C2"/>
    <w:rsid w:val="007F3737"/>
    <w:rsid w:val="007F64B5"/>
    <w:rsid w:val="008021B2"/>
    <w:rsid w:val="00805DF8"/>
    <w:rsid w:val="008211C9"/>
    <w:rsid w:val="008279F2"/>
    <w:rsid w:val="00830566"/>
    <w:rsid w:val="00834DAE"/>
    <w:rsid w:val="00835E55"/>
    <w:rsid w:val="00836606"/>
    <w:rsid w:val="008374B3"/>
    <w:rsid w:val="008460B9"/>
    <w:rsid w:val="00851074"/>
    <w:rsid w:val="00853702"/>
    <w:rsid w:val="008544DE"/>
    <w:rsid w:val="008654AB"/>
    <w:rsid w:val="00881044"/>
    <w:rsid w:val="0088422F"/>
    <w:rsid w:val="008A0142"/>
    <w:rsid w:val="008A0BDF"/>
    <w:rsid w:val="008A4EAA"/>
    <w:rsid w:val="008C1672"/>
    <w:rsid w:val="008C17A6"/>
    <w:rsid w:val="008C6EA2"/>
    <w:rsid w:val="008D21BF"/>
    <w:rsid w:val="008D646D"/>
    <w:rsid w:val="008E1D85"/>
    <w:rsid w:val="008E286C"/>
    <w:rsid w:val="008E7DEE"/>
    <w:rsid w:val="008F3A8A"/>
    <w:rsid w:val="008F3E25"/>
    <w:rsid w:val="008F7B00"/>
    <w:rsid w:val="00910947"/>
    <w:rsid w:val="009123CB"/>
    <w:rsid w:val="0091359F"/>
    <w:rsid w:val="00920A54"/>
    <w:rsid w:val="00920E84"/>
    <w:rsid w:val="00930079"/>
    <w:rsid w:val="009331B1"/>
    <w:rsid w:val="00940D8E"/>
    <w:rsid w:val="00944757"/>
    <w:rsid w:val="00951DBA"/>
    <w:rsid w:val="009522A4"/>
    <w:rsid w:val="00952DA9"/>
    <w:rsid w:val="00976588"/>
    <w:rsid w:val="009A3FAF"/>
    <w:rsid w:val="009B18D5"/>
    <w:rsid w:val="009B2681"/>
    <w:rsid w:val="009C0B8F"/>
    <w:rsid w:val="009D7A20"/>
    <w:rsid w:val="009F215B"/>
    <w:rsid w:val="009F5547"/>
    <w:rsid w:val="009F644A"/>
    <w:rsid w:val="009F6873"/>
    <w:rsid w:val="00A16A5C"/>
    <w:rsid w:val="00A2442A"/>
    <w:rsid w:val="00A342E5"/>
    <w:rsid w:val="00A37041"/>
    <w:rsid w:val="00A44989"/>
    <w:rsid w:val="00A56F86"/>
    <w:rsid w:val="00A753E1"/>
    <w:rsid w:val="00A75629"/>
    <w:rsid w:val="00A758BC"/>
    <w:rsid w:val="00A7784F"/>
    <w:rsid w:val="00A84928"/>
    <w:rsid w:val="00A97290"/>
    <w:rsid w:val="00A973D7"/>
    <w:rsid w:val="00AB2B7A"/>
    <w:rsid w:val="00AB3D37"/>
    <w:rsid w:val="00AC7CFE"/>
    <w:rsid w:val="00AD4642"/>
    <w:rsid w:val="00AF451F"/>
    <w:rsid w:val="00AF6138"/>
    <w:rsid w:val="00B064BE"/>
    <w:rsid w:val="00B070FC"/>
    <w:rsid w:val="00B4011F"/>
    <w:rsid w:val="00B527A5"/>
    <w:rsid w:val="00B5663C"/>
    <w:rsid w:val="00B65C30"/>
    <w:rsid w:val="00B752CC"/>
    <w:rsid w:val="00B76DA7"/>
    <w:rsid w:val="00B86581"/>
    <w:rsid w:val="00B92AF3"/>
    <w:rsid w:val="00B97D29"/>
    <w:rsid w:val="00BA30C9"/>
    <w:rsid w:val="00BD33B9"/>
    <w:rsid w:val="00BD4EA6"/>
    <w:rsid w:val="00BD6AED"/>
    <w:rsid w:val="00BF5384"/>
    <w:rsid w:val="00BF6CC5"/>
    <w:rsid w:val="00C01A60"/>
    <w:rsid w:val="00C062E1"/>
    <w:rsid w:val="00C102A8"/>
    <w:rsid w:val="00C11AD9"/>
    <w:rsid w:val="00C17DB5"/>
    <w:rsid w:val="00C317FF"/>
    <w:rsid w:val="00C355CB"/>
    <w:rsid w:val="00C400A5"/>
    <w:rsid w:val="00C42FC5"/>
    <w:rsid w:val="00C4425B"/>
    <w:rsid w:val="00C45226"/>
    <w:rsid w:val="00C50594"/>
    <w:rsid w:val="00C52837"/>
    <w:rsid w:val="00C551B6"/>
    <w:rsid w:val="00C5779C"/>
    <w:rsid w:val="00C70248"/>
    <w:rsid w:val="00C70D8A"/>
    <w:rsid w:val="00C91FA7"/>
    <w:rsid w:val="00CA5CB5"/>
    <w:rsid w:val="00CB4637"/>
    <w:rsid w:val="00CC007F"/>
    <w:rsid w:val="00CC1532"/>
    <w:rsid w:val="00CD1E9F"/>
    <w:rsid w:val="00CD2673"/>
    <w:rsid w:val="00CD2B47"/>
    <w:rsid w:val="00CF53EB"/>
    <w:rsid w:val="00D03414"/>
    <w:rsid w:val="00D13A84"/>
    <w:rsid w:val="00D13CCD"/>
    <w:rsid w:val="00D30744"/>
    <w:rsid w:val="00D32C25"/>
    <w:rsid w:val="00D3341D"/>
    <w:rsid w:val="00D33446"/>
    <w:rsid w:val="00D347B4"/>
    <w:rsid w:val="00D36C1B"/>
    <w:rsid w:val="00D43B89"/>
    <w:rsid w:val="00D51070"/>
    <w:rsid w:val="00D52E41"/>
    <w:rsid w:val="00D63D25"/>
    <w:rsid w:val="00D75C8C"/>
    <w:rsid w:val="00D85F77"/>
    <w:rsid w:val="00D917FA"/>
    <w:rsid w:val="00D92D3B"/>
    <w:rsid w:val="00D95138"/>
    <w:rsid w:val="00D95C36"/>
    <w:rsid w:val="00DB3740"/>
    <w:rsid w:val="00DC6BD4"/>
    <w:rsid w:val="00DD1B37"/>
    <w:rsid w:val="00DD37A0"/>
    <w:rsid w:val="00DE316B"/>
    <w:rsid w:val="00DE472F"/>
    <w:rsid w:val="00DE5FF6"/>
    <w:rsid w:val="00DF0CB7"/>
    <w:rsid w:val="00DF17A1"/>
    <w:rsid w:val="00DF2571"/>
    <w:rsid w:val="00E104B3"/>
    <w:rsid w:val="00E13828"/>
    <w:rsid w:val="00E17FD8"/>
    <w:rsid w:val="00E304B0"/>
    <w:rsid w:val="00E30F4E"/>
    <w:rsid w:val="00E45041"/>
    <w:rsid w:val="00E47C7C"/>
    <w:rsid w:val="00E50D1A"/>
    <w:rsid w:val="00E56C5E"/>
    <w:rsid w:val="00E661B6"/>
    <w:rsid w:val="00E6708B"/>
    <w:rsid w:val="00E96770"/>
    <w:rsid w:val="00EA090F"/>
    <w:rsid w:val="00EA13E3"/>
    <w:rsid w:val="00EA271D"/>
    <w:rsid w:val="00EB53F8"/>
    <w:rsid w:val="00EC4198"/>
    <w:rsid w:val="00ED65C3"/>
    <w:rsid w:val="00EE6852"/>
    <w:rsid w:val="00EE71D8"/>
    <w:rsid w:val="00EF17C6"/>
    <w:rsid w:val="00EF38C1"/>
    <w:rsid w:val="00EF4453"/>
    <w:rsid w:val="00EF6B0C"/>
    <w:rsid w:val="00EF7327"/>
    <w:rsid w:val="00F14419"/>
    <w:rsid w:val="00F218B8"/>
    <w:rsid w:val="00F51CC7"/>
    <w:rsid w:val="00F57324"/>
    <w:rsid w:val="00F635E1"/>
    <w:rsid w:val="00F76D21"/>
    <w:rsid w:val="00F770ED"/>
    <w:rsid w:val="00F82347"/>
    <w:rsid w:val="00F85435"/>
    <w:rsid w:val="00F91393"/>
    <w:rsid w:val="00F92706"/>
    <w:rsid w:val="00FA32D8"/>
    <w:rsid w:val="00FB2D28"/>
    <w:rsid w:val="00FB7142"/>
    <w:rsid w:val="00FC2AA1"/>
    <w:rsid w:val="00FC42DE"/>
    <w:rsid w:val="00FC4ABB"/>
    <w:rsid w:val="00FD0AC1"/>
    <w:rsid w:val="00FD5A0D"/>
    <w:rsid w:val="00FD5CA2"/>
    <w:rsid w:val="00FE4B32"/>
    <w:rsid w:val="00FF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86B524"/>
  <w15:docId w15:val="{19EBB449-0523-46AF-9626-85AE8996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51F"/>
  </w:style>
  <w:style w:type="paragraph" w:styleId="Heading1">
    <w:name w:val="heading 1"/>
    <w:basedOn w:val="Normal"/>
    <w:next w:val="Normal"/>
    <w:qFormat/>
    <w:rsid w:val="00AF451F"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AF451F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AF451F"/>
    <w:pPr>
      <w:keepNext/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31678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678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9F644A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F451F"/>
    <w:pPr>
      <w:jc w:val="both"/>
    </w:pPr>
  </w:style>
  <w:style w:type="paragraph" w:styleId="BodyTextIndent">
    <w:name w:val="Body Text Indent"/>
    <w:basedOn w:val="Normal"/>
    <w:link w:val="BodyTextIndentChar"/>
    <w:rsid w:val="00AF451F"/>
    <w:pPr>
      <w:ind w:hanging="720"/>
      <w:jc w:val="both"/>
    </w:pPr>
  </w:style>
  <w:style w:type="paragraph" w:styleId="Footer">
    <w:name w:val="footer"/>
    <w:basedOn w:val="Normal"/>
    <w:link w:val="FooterChar"/>
    <w:uiPriority w:val="99"/>
    <w:rsid w:val="00AF451F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AF451F"/>
    <w:pPr>
      <w:ind w:left="720" w:hanging="720"/>
      <w:jc w:val="both"/>
    </w:pPr>
  </w:style>
  <w:style w:type="character" w:styleId="PageNumber">
    <w:name w:val="page number"/>
    <w:basedOn w:val="DefaultParagraphFont"/>
    <w:rsid w:val="00AF451F"/>
  </w:style>
  <w:style w:type="paragraph" w:styleId="Header">
    <w:name w:val="header"/>
    <w:basedOn w:val="Normal"/>
    <w:link w:val="HeaderChar"/>
    <w:uiPriority w:val="99"/>
    <w:rsid w:val="00AF451F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AF451F"/>
    <w:rPr>
      <w:color w:val="0000FF"/>
      <w:u w:val="single"/>
    </w:rPr>
  </w:style>
  <w:style w:type="paragraph" w:styleId="Title">
    <w:name w:val="Title"/>
    <w:basedOn w:val="Normal"/>
    <w:qFormat/>
    <w:rsid w:val="00AF451F"/>
    <w:pPr>
      <w:jc w:val="center"/>
    </w:pPr>
    <w:rPr>
      <w:b/>
      <w:sz w:val="24"/>
      <w:u w:val="single"/>
    </w:rPr>
  </w:style>
  <w:style w:type="paragraph" w:styleId="BodyText3">
    <w:name w:val="Body Text 3"/>
    <w:basedOn w:val="Normal"/>
    <w:rsid w:val="009F644A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rsid w:val="009F644A"/>
    <w:pPr>
      <w:spacing w:after="120"/>
      <w:ind w:left="360"/>
    </w:pPr>
    <w:rPr>
      <w:sz w:val="16"/>
      <w:szCs w:val="16"/>
    </w:rPr>
  </w:style>
  <w:style w:type="paragraph" w:styleId="Date">
    <w:name w:val="Date"/>
    <w:basedOn w:val="Normal"/>
    <w:next w:val="Normal"/>
    <w:rsid w:val="009F644A"/>
    <w:rPr>
      <w:lang w:val="en-GB"/>
    </w:rPr>
  </w:style>
  <w:style w:type="character" w:styleId="CommentReference">
    <w:name w:val="annotation reference"/>
    <w:basedOn w:val="DefaultParagraphFont"/>
    <w:semiHidden/>
    <w:rsid w:val="009F644A"/>
    <w:rPr>
      <w:sz w:val="16"/>
      <w:szCs w:val="16"/>
    </w:rPr>
  </w:style>
  <w:style w:type="paragraph" w:styleId="BalloonText">
    <w:name w:val="Balloon Text"/>
    <w:basedOn w:val="Normal"/>
    <w:link w:val="BalloonTextChar"/>
    <w:rsid w:val="005E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219A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292923"/>
  </w:style>
  <w:style w:type="character" w:customStyle="1" w:styleId="Heading3Char">
    <w:name w:val="Heading 3 Char"/>
    <w:basedOn w:val="DefaultParagraphFont"/>
    <w:link w:val="Heading3"/>
    <w:rsid w:val="00292923"/>
    <w:rPr>
      <w:b/>
      <w:u w:val="single"/>
    </w:rPr>
  </w:style>
  <w:style w:type="paragraph" w:customStyle="1" w:styleId="section1">
    <w:name w:val="section1"/>
    <w:basedOn w:val="Normal"/>
    <w:uiPriority w:val="99"/>
    <w:rsid w:val="00292923"/>
    <w:pPr>
      <w:spacing w:before="100" w:beforeAutospacing="1" w:after="100" w:afterAutospacing="1"/>
    </w:pPr>
    <w:rPr>
      <w:rFonts w:eastAsia="Calibri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7C0D23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C0D23"/>
    <w:rPr>
      <w:rFonts w:ascii="Cambria" w:eastAsia="Times New Roman" w:hAnsi="Cambria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231678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231678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Default">
    <w:name w:val="Default"/>
    <w:rsid w:val="003069B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16F12"/>
  </w:style>
  <w:style w:type="paragraph" w:styleId="NoSpacing">
    <w:name w:val="No Spacing"/>
    <w:link w:val="NoSpacingChar"/>
    <w:uiPriority w:val="1"/>
    <w:qFormat/>
    <w:rsid w:val="00316F12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16F12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31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orporate%20Contract%20Shel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7D5496-EBD4-487D-AAD1-C8F4721DB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Corporate Contract Shell</Template>
  <TotalTime>36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>OPERA2</vt:lpstr>
      <vt:lpstr>    AED 120 per person </vt:lpstr>
      <vt:lpstr>    RAMADAN JUICES</vt:lpstr>
      <vt:lpstr>    Juice bar &amp; Dried fruits on the table, Kamar el-din (dry apricot with sugar syru</vt:lpstr>
      <vt:lpstr>    Jalap (dates juice), Laban (yoghurt with garlic salt)</vt:lpstr>
      <vt:lpstr>    Dates, Figs, Apricots</vt:lpstr>
      <vt:lpstr>    Mohamara, Bamia salad, Rocca with beetroot</vt:lpstr>
      <vt:lpstr>    </vt:lpstr>
      <vt:lpstr>    Carrot, tomato wedges, sliced cucumber, sweet corn, mixed lettuce  Broccoli, red</vt:lpstr>
      <vt:lpstr>    </vt:lpstr>
      <vt:lpstr>    Cheese Sambousek</vt:lpstr>
      <vt:lpstr>    Lentil soup</vt:lpstr>
      <vt:lpstr>    Served with crispy Arabic bread and lemon wedge</vt:lpstr>
      <vt:lpstr>    </vt:lpstr>
      <vt:lpstr>    CHEFS SPECIAL CHICKEN OUZI </vt:lpstr>
      <vt:lpstr>    Roasted whole chicken with Kabsa Rice and nuts</vt:lpstr>
      <vt:lpstr>    </vt:lpstr>
      <vt:lpstr>    MAIN COURSE</vt:lpstr>
      <vt:lpstr>    Chicken potato-Chicken boneless, with potato and spices</vt:lpstr>
      <vt:lpstr>    Samac Harrah- Grilled fish with harrah sauce</vt:lpstr>
      <vt:lpstr>    Dawood basha with garlic &amp; pine seed oil </vt:lpstr>
      <vt:lpstr>    Vegetable Jalfrezi -Mix vegetable cooked, Indian spices</vt:lpstr>
      <vt:lpstr>    Pasta farfalle au gratin with cheese sauce </vt:lpstr>
      <vt:lpstr>    Wok fried noodles with vegetable</vt:lpstr>
      <vt:lpstr>    Vermicelli rice </vt:lpstr>
      <vt:lpstr>    </vt:lpstr>
      <vt:lpstr>    </vt:lpstr>
      <vt:lpstr>    DESSERTS</vt:lpstr>
      <vt:lpstr>    Halwa bel Jebin, Kataifi Awamat</vt:lpstr>
      <vt:lpstr>    Basbousa (namoura) Rosewater rice pudding</vt:lpstr>
      <vt:lpstr>    Om Ali (Traditional Egyptian sweet)</vt:lpstr>
      <vt:lpstr>    Mohalabia, milk with sugar &amp; corn flower </vt:lpstr>
      <vt:lpstr>    Opera, Mango mousse cake</vt:lpstr>
      <vt:lpstr>    Apple tart, Crème caramel</vt:lpstr>
      <vt:lpstr>    Vanilla rice pudding</vt:lpstr>
      <vt:lpstr>    Cut fruits</vt:lpstr>
      <vt:lpstr>    </vt:lpstr>
      <vt:lpstr>    TEA &amp; COFFEE</vt:lpstr>
      <vt:lpstr>    </vt:lpstr>
      <vt:lpstr>    Optional</vt:lpstr>
      <vt:lpstr>    (Minimum of 50 person)</vt:lpstr>
      <vt:lpstr>    </vt:lpstr>
      <vt:lpstr>    Traditional Ouzi with Arabic rice-Additional AED 950 per 50 person</vt:lpstr>
      <vt:lpstr>    </vt:lpstr>
      <vt:lpstr>    Live Manakish station-Additional AED 15 per person</vt:lpstr>
      <vt:lpstr>    </vt:lpstr>
      <vt:lpstr>    Live falafel station-Additional AED 20 per person</vt:lpstr>
      <vt:lpstr>    </vt:lpstr>
      <vt:lpstr>    Live shawarma station-Additional AED 20 per person</vt:lpstr>
    </vt:vector>
  </TitlesOfParts>
  <Company>MF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OPERA2</dc:title>
  <dc:creator>FT</dc:creator>
  <cp:lastModifiedBy>KHANAL Rajan - MOVENPICK AL BUSTAN KC1</cp:lastModifiedBy>
  <cp:revision>12</cp:revision>
  <cp:lastPrinted>2018-03-11T07:33:00Z</cp:lastPrinted>
  <dcterms:created xsi:type="dcterms:W3CDTF">2021-03-15T14:08:00Z</dcterms:created>
  <dcterms:modified xsi:type="dcterms:W3CDTF">2022-03-14T08:08:00Z</dcterms:modified>
</cp:coreProperties>
</file>