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E4C" w:rsidRPr="00366B6D" w:rsidRDefault="00EA3E4C" w:rsidP="00821B59">
      <w:pPr>
        <w:widowControl w:val="0"/>
        <w:jc w:val="center"/>
        <w:rPr>
          <w:rFonts w:asciiTheme="minorHAnsi" w:hAnsiTheme="minorHAnsi" w:cstheme="minorHAnsi"/>
          <w:b/>
          <w:iCs/>
          <w:smallCaps/>
          <w:sz w:val="44"/>
          <w:szCs w:val="44"/>
        </w:rPr>
      </w:pPr>
      <w:r w:rsidRPr="00366B6D">
        <w:rPr>
          <w:rFonts w:asciiTheme="minorHAnsi" w:hAnsiTheme="minorHAnsi" w:cstheme="minorHAnsi"/>
          <w:b/>
          <w:iCs/>
          <w:smallCaps/>
          <w:sz w:val="44"/>
          <w:szCs w:val="44"/>
        </w:rPr>
        <w:t>Ramadan Iftar</w:t>
      </w:r>
      <w:r w:rsidR="00104524">
        <w:rPr>
          <w:rFonts w:asciiTheme="minorHAnsi" w:hAnsiTheme="minorHAnsi" w:cstheme="minorHAnsi"/>
          <w:b/>
          <w:iCs/>
          <w:smallCaps/>
          <w:sz w:val="44"/>
          <w:szCs w:val="44"/>
        </w:rPr>
        <w:t xml:space="preserve"> Option I Menu</w:t>
      </w:r>
    </w:p>
    <w:p w:rsidR="00EA3E4C" w:rsidRDefault="00EE00E1" w:rsidP="00821B59">
      <w:pPr>
        <w:pStyle w:val="Subtitle"/>
        <w:spacing w:after="0"/>
        <w:rPr>
          <w:rFonts w:asciiTheme="minorHAnsi" w:hAnsiTheme="minorHAnsi" w:cs="Arial"/>
          <w:b/>
          <w:iCs/>
          <w:sz w:val="28"/>
          <w:szCs w:val="28"/>
        </w:rPr>
      </w:pPr>
      <w:r>
        <w:rPr>
          <w:rFonts w:asciiTheme="minorHAnsi" w:hAnsiTheme="minorHAnsi" w:cs="Arial"/>
          <w:b/>
          <w:iCs/>
          <w:sz w:val="28"/>
          <w:szCs w:val="28"/>
        </w:rPr>
        <w:t>AED 180</w:t>
      </w:r>
      <w:r w:rsidR="00EA3E4C" w:rsidRPr="00DD1B37">
        <w:rPr>
          <w:rFonts w:asciiTheme="minorHAnsi" w:hAnsiTheme="minorHAnsi" w:cs="Arial"/>
          <w:b/>
          <w:iCs/>
          <w:sz w:val="28"/>
          <w:szCs w:val="28"/>
        </w:rPr>
        <w:t xml:space="preserve"> per person </w:t>
      </w:r>
    </w:p>
    <w:p w:rsidR="003620C4" w:rsidRDefault="003620C4" w:rsidP="003620C4"/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b/>
          <w:iCs/>
          <w:sz w:val="24"/>
          <w:szCs w:val="24"/>
        </w:rPr>
      </w:pPr>
      <w:r w:rsidRPr="003620C4">
        <w:rPr>
          <w:rFonts w:asciiTheme="minorHAnsi" w:hAnsiTheme="minorHAnsi" w:cs="Arial"/>
          <w:b/>
          <w:iCs/>
          <w:sz w:val="24"/>
          <w:szCs w:val="24"/>
        </w:rPr>
        <w:t>RAMADAN JUICES</w:t>
      </w: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iCs/>
          <w:sz w:val="24"/>
          <w:szCs w:val="24"/>
        </w:rPr>
      </w:pPr>
      <w:r w:rsidRPr="003620C4">
        <w:rPr>
          <w:rFonts w:asciiTheme="minorHAnsi" w:hAnsiTheme="minorHAnsi" w:cs="Arial"/>
          <w:iCs/>
          <w:sz w:val="24"/>
          <w:szCs w:val="24"/>
        </w:rPr>
        <w:t>Juice bar &amp; Dried fruits on the table Kamar el-din (dry apricot with sugar syrup)</w:t>
      </w: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iCs/>
          <w:sz w:val="24"/>
          <w:szCs w:val="24"/>
        </w:rPr>
      </w:pPr>
      <w:r w:rsidRPr="003620C4">
        <w:rPr>
          <w:rFonts w:asciiTheme="minorHAnsi" w:hAnsiTheme="minorHAnsi" w:cs="Arial"/>
          <w:iCs/>
          <w:sz w:val="24"/>
          <w:szCs w:val="24"/>
        </w:rPr>
        <w:t xml:space="preserve"> Jalap (dates juice) Laban (yoghurt with garlic &amp; salt)</w:t>
      </w: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iCs/>
          <w:sz w:val="24"/>
          <w:szCs w:val="24"/>
        </w:rPr>
      </w:pPr>
      <w:r w:rsidRPr="003620C4">
        <w:rPr>
          <w:rFonts w:asciiTheme="minorHAnsi" w:hAnsiTheme="minorHAnsi" w:cs="Arial"/>
          <w:iCs/>
          <w:sz w:val="24"/>
          <w:szCs w:val="24"/>
        </w:rPr>
        <w:t>Dates, Figs, Apricots</w:t>
      </w: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b/>
          <w:sz w:val="24"/>
          <w:szCs w:val="24"/>
        </w:rPr>
      </w:pPr>
    </w:p>
    <w:p w:rsidR="003620C4" w:rsidRPr="003620C4" w:rsidRDefault="003620C4" w:rsidP="003620C4">
      <w:pPr>
        <w:autoSpaceDE w:val="0"/>
        <w:autoSpaceDN w:val="0"/>
        <w:adjustRightInd w:val="0"/>
        <w:jc w:val="center"/>
        <w:rPr>
          <w:rFonts w:asciiTheme="minorHAnsi" w:hAnsiTheme="minorHAnsi" w:cs="Verdana"/>
          <w:color w:val="000000"/>
          <w:sz w:val="24"/>
          <w:szCs w:val="24"/>
          <w:lang w:val="en-GB"/>
        </w:rPr>
      </w:pPr>
      <w:r w:rsidRPr="003620C4">
        <w:rPr>
          <w:rFonts w:asciiTheme="minorHAnsi" w:hAnsiTheme="minorHAnsi" w:cs="Verdana"/>
          <w:b/>
          <w:bCs/>
          <w:color w:val="000000"/>
          <w:sz w:val="24"/>
          <w:szCs w:val="24"/>
          <w:lang w:val="en-GB"/>
        </w:rPr>
        <w:t>BAKERY BASKET</w:t>
      </w:r>
    </w:p>
    <w:p w:rsidR="003620C4" w:rsidRPr="003620C4" w:rsidRDefault="003620C4" w:rsidP="003620C4">
      <w:pPr>
        <w:autoSpaceDE w:val="0"/>
        <w:autoSpaceDN w:val="0"/>
        <w:adjustRightInd w:val="0"/>
        <w:jc w:val="center"/>
        <w:rPr>
          <w:rFonts w:asciiTheme="minorHAnsi" w:hAnsiTheme="minorHAnsi" w:cs="Verdana"/>
          <w:color w:val="000000"/>
          <w:sz w:val="24"/>
          <w:szCs w:val="24"/>
          <w:lang w:val="en-GB"/>
        </w:rPr>
      </w:pPr>
      <w:r w:rsidRPr="003620C4">
        <w:rPr>
          <w:rFonts w:asciiTheme="minorHAnsi" w:hAnsiTheme="minorHAnsi" w:cs="Verdana"/>
          <w:color w:val="000000"/>
          <w:sz w:val="24"/>
          <w:szCs w:val="24"/>
          <w:lang w:val="en-GB"/>
        </w:rPr>
        <w:t>Selection of International Bread Rolls &amp; Loafs</w:t>
      </w: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sz w:val="24"/>
          <w:szCs w:val="24"/>
        </w:rPr>
      </w:pPr>
      <w:r w:rsidRPr="003620C4">
        <w:rPr>
          <w:rFonts w:asciiTheme="minorHAnsi" w:hAnsiTheme="minorHAnsi" w:cs="Verdana"/>
          <w:color w:val="000000"/>
          <w:sz w:val="24"/>
          <w:szCs w:val="24"/>
          <w:lang w:val="en-GB"/>
        </w:rPr>
        <w:t>Arabic Bread Selection</w:t>
      </w:r>
    </w:p>
    <w:p w:rsidR="003620C4" w:rsidRPr="003620C4" w:rsidRDefault="003620C4" w:rsidP="003620C4">
      <w:pPr>
        <w:outlineLvl w:val="1"/>
        <w:rPr>
          <w:rFonts w:asciiTheme="minorHAnsi" w:hAnsiTheme="minorHAnsi" w:cs="Arial"/>
          <w:b/>
          <w:sz w:val="24"/>
          <w:szCs w:val="24"/>
          <w:lang w:val="fr-FR"/>
        </w:rPr>
      </w:pP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b/>
          <w:sz w:val="24"/>
          <w:szCs w:val="24"/>
          <w:lang w:val="fr-FR"/>
        </w:rPr>
      </w:pPr>
      <w:r w:rsidRPr="003620C4">
        <w:rPr>
          <w:rFonts w:asciiTheme="minorHAnsi" w:hAnsiTheme="minorHAnsi" w:cs="Arial"/>
          <w:b/>
          <w:sz w:val="24"/>
          <w:szCs w:val="24"/>
          <w:lang w:val="fr-FR"/>
        </w:rPr>
        <w:t>AL BUSTAN MEZZEH</w:t>
      </w:r>
    </w:p>
    <w:p w:rsidR="003620C4" w:rsidRPr="003620C4" w:rsidRDefault="003620C4" w:rsidP="003620C4">
      <w:pPr>
        <w:jc w:val="center"/>
        <w:rPr>
          <w:rFonts w:ascii="Calibri" w:hAnsi="Calibri"/>
          <w:sz w:val="24"/>
          <w:szCs w:val="24"/>
        </w:rPr>
      </w:pPr>
      <w:r w:rsidRPr="003620C4">
        <w:rPr>
          <w:rFonts w:ascii="Calibri" w:hAnsi="Calibri"/>
          <w:sz w:val="24"/>
          <w:szCs w:val="24"/>
        </w:rPr>
        <w:t>Hummus, Moutabel Fatoush, Mixed Olives &amp; pickles,</w:t>
      </w:r>
    </w:p>
    <w:p w:rsidR="003620C4" w:rsidRPr="003620C4" w:rsidRDefault="003620C4" w:rsidP="003620C4">
      <w:pPr>
        <w:jc w:val="center"/>
        <w:rPr>
          <w:rFonts w:ascii="Calibri" w:hAnsi="Calibri"/>
          <w:sz w:val="24"/>
          <w:szCs w:val="24"/>
        </w:rPr>
      </w:pPr>
      <w:r w:rsidRPr="003620C4">
        <w:rPr>
          <w:rFonts w:ascii="Calibri" w:hAnsi="Calibri"/>
          <w:sz w:val="24"/>
          <w:szCs w:val="24"/>
        </w:rPr>
        <w:t>Labneh ball salad Oriental salad, Fried vegetable salad</w:t>
      </w:r>
    </w:p>
    <w:p w:rsidR="003620C4" w:rsidRPr="003620C4" w:rsidRDefault="003620C4" w:rsidP="003620C4">
      <w:pPr>
        <w:rPr>
          <w:sz w:val="24"/>
          <w:szCs w:val="24"/>
        </w:rPr>
      </w:pPr>
    </w:p>
    <w:p w:rsidR="003620C4" w:rsidRPr="003620C4" w:rsidRDefault="003620C4" w:rsidP="003620C4">
      <w:pPr>
        <w:jc w:val="center"/>
        <w:outlineLvl w:val="1"/>
        <w:rPr>
          <w:rFonts w:asciiTheme="minorHAnsi" w:hAnsiTheme="minorHAnsi" w:cs="Arial"/>
          <w:b/>
          <w:sz w:val="24"/>
          <w:szCs w:val="24"/>
        </w:rPr>
      </w:pPr>
      <w:r w:rsidRPr="003620C4">
        <w:rPr>
          <w:rFonts w:asciiTheme="minorHAnsi" w:hAnsiTheme="minorHAnsi" w:cs="Arial"/>
          <w:b/>
          <w:sz w:val="24"/>
          <w:szCs w:val="24"/>
        </w:rPr>
        <w:t>SELECTION OF SALAD BAR</w:t>
      </w:r>
    </w:p>
    <w:p w:rsidR="003620C4" w:rsidRPr="003620C4" w:rsidRDefault="003620C4" w:rsidP="003620C4">
      <w:pPr>
        <w:jc w:val="center"/>
        <w:rPr>
          <w:rFonts w:asciiTheme="minorHAnsi" w:hAnsiTheme="minorHAnsi" w:cs="Arial"/>
          <w:sz w:val="24"/>
          <w:szCs w:val="24"/>
        </w:rPr>
      </w:pPr>
      <w:r w:rsidRPr="003620C4">
        <w:rPr>
          <w:rFonts w:asciiTheme="minorHAnsi" w:hAnsiTheme="minorHAnsi" w:cs="Arial"/>
          <w:sz w:val="24"/>
          <w:szCs w:val="24"/>
        </w:rPr>
        <w:t>Carrot</w:t>
      </w:r>
      <w:r w:rsidRPr="003620C4">
        <w:rPr>
          <w:rFonts w:ascii="Calibri" w:hAnsi="Calibri"/>
          <w:sz w:val="24"/>
          <w:szCs w:val="24"/>
        </w:rPr>
        <w:t>, tomato wedges, sliced cucumber, sweet corn, m</w:t>
      </w:r>
      <w:r w:rsidRPr="003620C4">
        <w:rPr>
          <w:rFonts w:asciiTheme="minorHAnsi" w:hAnsiTheme="minorHAnsi" w:cs="Arial"/>
          <w:sz w:val="24"/>
          <w:szCs w:val="24"/>
        </w:rPr>
        <w:t xml:space="preserve">ixed lettuce </w:t>
      </w:r>
      <w:r w:rsidRPr="003620C4">
        <w:rPr>
          <w:rFonts w:asciiTheme="minorHAnsi" w:hAnsiTheme="minorHAnsi" w:cs="Verdana"/>
          <w:color w:val="000000"/>
          <w:sz w:val="24"/>
          <w:szCs w:val="24"/>
          <w:lang w:val="en-GB"/>
        </w:rPr>
        <w:t xml:space="preserve">Vinaigrette, Italian, French, Thousand Island Balsamic Vinegar, Olive Oil </w:t>
      </w:r>
      <w:r w:rsidRPr="003620C4">
        <w:rPr>
          <w:rFonts w:asciiTheme="minorHAnsi" w:hAnsiTheme="minorHAnsi" w:cs="Arial"/>
          <w:sz w:val="24"/>
          <w:szCs w:val="24"/>
        </w:rPr>
        <w:t>Curried Potato Salad, Aloo chat, Coleslaw salad Roasted carrot, honey, sesame seed salad</w:t>
      </w:r>
    </w:p>
    <w:p w:rsidR="003620C4" w:rsidRPr="003620C4" w:rsidRDefault="003620C4" w:rsidP="003620C4">
      <w:pPr>
        <w:tabs>
          <w:tab w:val="left" w:pos="2880"/>
          <w:tab w:val="left" w:pos="3150"/>
          <w:tab w:val="left" w:pos="3420"/>
          <w:tab w:val="left" w:pos="5400"/>
          <w:tab w:val="left" w:pos="5580"/>
        </w:tabs>
        <w:jc w:val="center"/>
        <w:rPr>
          <w:rFonts w:ascii="Calibri" w:hAnsi="Calibri"/>
          <w:sz w:val="24"/>
          <w:szCs w:val="24"/>
        </w:rPr>
      </w:pPr>
      <w:r w:rsidRPr="003620C4">
        <w:rPr>
          <w:rFonts w:ascii="Calibri" w:hAnsi="Calibri"/>
          <w:sz w:val="24"/>
          <w:szCs w:val="24"/>
        </w:rPr>
        <w:t>Grilled beef salad with balsamic green bean Pasta salad with grilled vegetables and pesto</w:t>
      </w:r>
    </w:p>
    <w:p w:rsidR="003620C4" w:rsidRDefault="003620C4" w:rsidP="003620C4"/>
    <w:p w:rsidR="00AD0D06" w:rsidRDefault="00AD0D06" w:rsidP="003620C4">
      <w:pPr>
        <w:pStyle w:val="Subtitle"/>
        <w:spacing w:after="0"/>
        <w:jc w:val="left"/>
        <w:rPr>
          <w:rFonts w:asciiTheme="minorHAnsi" w:hAnsiTheme="minorHAnsi"/>
          <w:b/>
          <w:bCs/>
          <w:sz w:val="22"/>
          <w:szCs w:val="22"/>
        </w:rPr>
      </w:pPr>
    </w:p>
    <w:p w:rsidR="002A790F" w:rsidRPr="007318DB" w:rsidRDefault="000A20D7" w:rsidP="00821B59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  <w:r w:rsidRPr="007318DB">
        <w:rPr>
          <w:rFonts w:asciiTheme="minorHAnsi" w:hAnsiTheme="minorHAnsi"/>
          <w:b/>
          <w:bCs/>
          <w:sz w:val="22"/>
          <w:szCs w:val="22"/>
        </w:rPr>
        <w:t>Hot Mezzeh</w:t>
      </w:r>
    </w:p>
    <w:p w:rsidR="000B1427" w:rsidRPr="007318DB" w:rsidRDefault="00AC7AD5" w:rsidP="00821B59">
      <w:pPr>
        <w:pStyle w:val="Subtitle"/>
        <w:spacing w:after="0"/>
        <w:rPr>
          <w:rFonts w:asciiTheme="minorHAnsi" w:hAnsiTheme="minorHAnsi" w:cstheme="majorBidi"/>
          <w:sz w:val="22"/>
          <w:szCs w:val="22"/>
        </w:rPr>
      </w:pPr>
      <w:r>
        <w:rPr>
          <w:rFonts w:asciiTheme="minorHAnsi" w:hAnsiTheme="minorHAnsi" w:cstheme="majorBidi"/>
          <w:b/>
          <w:sz w:val="22"/>
          <w:szCs w:val="22"/>
        </w:rPr>
        <w:t xml:space="preserve">Meat Sambousek 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>-</w:t>
      </w:r>
      <w:r w:rsidR="000B1427" w:rsidRPr="007318DB">
        <w:rPr>
          <w:rFonts w:asciiTheme="minorHAnsi" w:hAnsiTheme="minorHAnsi" w:cs="Calibri"/>
          <w:color w:val="000000"/>
          <w:sz w:val="22"/>
          <w:szCs w:val="22"/>
        </w:rPr>
        <w:t>Traditional fried meat balls filled with minced meat and spices</w:t>
      </w:r>
    </w:p>
    <w:p w:rsidR="00621F35" w:rsidRDefault="00E92E5D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 </w:t>
      </w:r>
      <w:r w:rsidRPr="007318DB">
        <w:rPr>
          <w:rFonts w:asciiTheme="minorHAnsi" w:hAnsiTheme="minorHAnsi"/>
          <w:b/>
          <w:sz w:val="22"/>
          <w:szCs w:val="22"/>
        </w:rPr>
        <w:t>V</w:t>
      </w:r>
      <w:r w:rsidR="000A20D7" w:rsidRPr="007318DB">
        <w:rPr>
          <w:rFonts w:asciiTheme="minorHAnsi" w:hAnsiTheme="minorHAnsi"/>
          <w:b/>
          <w:sz w:val="22"/>
          <w:szCs w:val="22"/>
        </w:rPr>
        <w:t>egetable</w:t>
      </w:r>
      <w:r w:rsidR="00731FCD" w:rsidRPr="007318DB">
        <w:rPr>
          <w:rFonts w:asciiTheme="minorHAnsi" w:hAnsiTheme="minorHAnsi"/>
          <w:b/>
          <w:sz w:val="22"/>
          <w:szCs w:val="22"/>
        </w:rPr>
        <w:t xml:space="preserve"> spring roll</w:t>
      </w:r>
      <w:r w:rsidR="000A20D7" w:rsidRPr="007318DB">
        <w:rPr>
          <w:rFonts w:asciiTheme="minorHAnsi" w:hAnsiTheme="minorHAnsi"/>
          <w:sz w:val="22"/>
          <w:szCs w:val="22"/>
        </w:rPr>
        <w:t xml:space="preserve"> with sweet chili sauce</w:t>
      </w:r>
    </w:p>
    <w:p w:rsidR="00AD0D06" w:rsidRDefault="00AD0D06" w:rsidP="00821B59">
      <w:pPr>
        <w:pStyle w:val="Subtitle"/>
        <w:spacing w:after="0"/>
        <w:jc w:val="left"/>
        <w:rPr>
          <w:rFonts w:asciiTheme="minorHAnsi" w:hAnsiTheme="minorHAnsi"/>
          <w:b/>
          <w:bCs/>
          <w:sz w:val="22"/>
          <w:szCs w:val="22"/>
        </w:rPr>
      </w:pPr>
    </w:p>
    <w:p w:rsidR="002A790F" w:rsidRPr="007318DB" w:rsidRDefault="0074359D" w:rsidP="00821B59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  <w:r w:rsidRPr="007318DB">
        <w:rPr>
          <w:rFonts w:asciiTheme="minorHAnsi" w:hAnsiTheme="minorHAnsi"/>
          <w:b/>
          <w:bCs/>
          <w:sz w:val="22"/>
          <w:szCs w:val="22"/>
        </w:rPr>
        <w:t>Soup</w:t>
      </w:r>
    </w:p>
    <w:p w:rsidR="00F000DD" w:rsidRPr="00F000DD" w:rsidRDefault="00C30FED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Le</w:t>
      </w:r>
      <w:r w:rsidR="00F46DBE" w:rsidRPr="007318DB">
        <w:rPr>
          <w:rFonts w:asciiTheme="minorHAnsi" w:hAnsiTheme="minorHAnsi"/>
          <w:sz w:val="22"/>
          <w:szCs w:val="22"/>
        </w:rPr>
        <w:t>ntil soup with fried bread</w:t>
      </w:r>
      <w:r w:rsidR="005029BE" w:rsidRPr="007318DB">
        <w:rPr>
          <w:rFonts w:asciiTheme="minorHAnsi" w:hAnsiTheme="minorHAnsi"/>
          <w:sz w:val="22"/>
          <w:szCs w:val="22"/>
        </w:rPr>
        <w:t xml:space="preserve"> &amp; lemon</w:t>
      </w:r>
    </w:p>
    <w:p w:rsidR="00F44F47" w:rsidRDefault="00F000DD" w:rsidP="00821B59">
      <w:pPr>
        <w:pStyle w:val="Subtitle"/>
        <w:spacing w:after="0"/>
        <w:rPr>
          <w:rFonts w:ascii="Verdana" w:hAnsi="Verdana" w:cs="Verdana"/>
          <w:color w:val="000000"/>
          <w:sz w:val="20"/>
          <w:szCs w:val="20"/>
          <w:lang w:val="en-GB"/>
        </w:rPr>
      </w:pPr>
      <w:r w:rsidRPr="00F000DD">
        <w:rPr>
          <w:rFonts w:ascii="Verdana" w:hAnsi="Verdana" w:cs="Verdana"/>
          <w:color w:val="000000"/>
          <w:lang w:val="en-GB"/>
        </w:rPr>
        <w:t xml:space="preserve"> </w:t>
      </w:r>
    </w:p>
    <w:p w:rsidR="00F000DD" w:rsidRPr="00A35769" w:rsidRDefault="00F000DD" w:rsidP="00821B59">
      <w:pPr>
        <w:rPr>
          <w:sz w:val="18"/>
          <w:lang w:val="en-GB"/>
        </w:rPr>
      </w:pPr>
      <w:bookmarkStart w:id="0" w:name="_GoBack"/>
      <w:bookmarkEnd w:id="0"/>
    </w:p>
    <w:p w:rsidR="00A35769" w:rsidRPr="00A35769" w:rsidRDefault="00A35769" w:rsidP="00821B59">
      <w:pPr>
        <w:jc w:val="center"/>
        <w:rPr>
          <w:rFonts w:asciiTheme="minorHAnsi" w:hAnsiTheme="minorHAnsi"/>
          <w:b/>
          <w:sz w:val="22"/>
          <w:szCs w:val="22"/>
          <w:lang w:val="en-GB"/>
        </w:rPr>
      </w:pPr>
      <w:r w:rsidRPr="00A35769">
        <w:rPr>
          <w:rFonts w:asciiTheme="minorHAnsi" w:hAnsiTheme="minorHAnsi"/>
          <w:b/>
          <w:sz w:val="22"/>
          <w:szCs w:val="22"/>
          <w:lang w:val="en-GB"/>
        </w:rPr>
        <w:t>Live</w:t>
      </w:r>
      <w:r w:rsidR="008B6AEF">
        <w:rPr>
          <w:rFonts w:asciiTheme="minorHAnsi" w:hAnsiTheme="minorHAnsi"/>
          <w:b/>
          <w:sz w:val="22"/>
          <w:szCs w:val="22"/>
          <w:lang w:val="en-GB"/>
        </w:rPr>
        <w:t xml:space="preserve"> carving</w:t>
      </w:r>
    </w:p>
    <w:p w:rsidR="00AD0D06" w:rsidRPr="001B55BA" w:rsidRDefault="00AD0D06" w:rsidP="00821B59">
      <w:pPr>
        <w:jc w:val="center"/>
        <w:rPr>
          <w:rFonts w:asciiTheme="minorHAnsi" w:hAnsiTheme="minorHAnsi" w:cs="Arial"/>
          <w:iCs/>
          <w:sz w:val="22"/>
          <w:szCs w:val="22"/>
        </w:rPr>
      </w:pPr>
      <w:r>
        <w:rPr>
          <w:rFonts w:asciiTheme="minorHAnsi" w:hAnsiTheme="minorHAnsi" w:cs="Arial"/>
          <w:iCs/>
          <w:sz w:val="22"/>
          <w:szCs w:val="22"/>
        </w:rPr>
        <w:t>Slow cooked t</w:t>
      </w:r>
      <w:r w:rsidRPr="00930079">
        <w:rPr>
          <w:rFonts w:asciiTheme="minorHAnsi" w:hAnsiTheme="minorHAnsi" w:cs="Arial"/>
          <w:iCs/>
          <w:sz w:val="22"/>
          <w:szCs w:val="22"/>
        </w:rPr>
        <w:t>raditional Ouzi with Arabic rice</w:t>
      </w:r>
    </w:p>
    <w:p w:rsidR="00A35769" w:rsidRPr="00A35769" w:rsidRDefault="00A35769" w:rsidP="00821B59">
      <w:pPr>
        <w:rPr>
          <w:sz w:val="18"/>
          <w:lang w:val="en-GB"/>
        </w:rPr>
      </w:pPr>
    </w:p>
    <w:p w:rsidR="00C5797B" w:rsidRPr="007318DB" w:rsidRDefault="00F7464B" w:rsidP="00821B59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  <w:r w:rsidRPr="007318DB">
        <w:rPr>
          <w:rFonts w:asciiTheme="minorHAnsi" w:hAnsiTheme="minorHAnsi"/>
          <w:b/>
          <w:bCs/>
          <w:sz w:val="22"/>
          <w:szCs w:val="22"/>
        </w:rPr>
        <w:t>Arabic Main Course</w:t>
      </w:r>
    </w:p>
    <w:p w:rsidR="00A35769" w:rsidRPr="007318DB" w:rsidRDefault="007928A6" w:rsidP="00821B59">
      <w:pPr>
        <w:pStyle w:val="Subtitle"/>
        <w:spacing w:after="0"/>
        <w:rPr>
          <w:rFonts w:asciiTheme="minorHAnsi" w:hAnsiTheme="minorHAnsi" w:cstheme="majorBidi"/>
          <w:b/>
          <w:iCs/>
          <w:sz w:val="22"/>
          <w:szCs w:val="22"/>
        </w:rPr>
      </w:pPr>
      <w:r>
        <w:rPr>
          <w:rFonts w:asciiTheme="minorHAnsi" w:hAnsiTheme="minorHAnsi" w:cstheme="majorBidi"/>
          <w:b/>
          <w:iCs/>
          <w:sz w:val="22"/>
          <w:szCs w:val="22"/>
        </w:rPr>
        <w:t>Arabic</w:t>
      </w:r>
      <w:r w:rsidR="00A35769" w:rsidRPr="007318DB">
        <w:rPr>
          <w:rFonts w:asciiTheme="minorHAnsi" w:hAnsiTheme="minorHAnsi" w:cstheme="majorBidi"/>
          <w:b/>
          <w:iCs/>
          <w:sz w:val="22"/>
          <w:szCs w:val="22"/>
        </w:rPr>
        <w:t xml:space="preserve"> Mixed Grills 3 kinds</w:t>
      </w:r>
      <w:r w:rsidR="00360506">
        <w:rPr>
          <w:rFonts w:asciiTheme="minorHAnsi" w:hAnsiTheme="minorHAnsi" w:cstheme="majorBidi"/>
          <w:b/>
          <w:iCs/>
          <w:sz w:val="22"/>
          <w:szCs w:val="22"/>
        </w:rPr>
        <w:t xml:space="preserve"> with rice </w:t>
      </w:r>
    </w:p>
    <w:p w:rsidR="007928A6" w:rsidRPr="007928A6" w:rsidRDefault="001B55BA" w:rsidP="00821B59">
      <w:pPr>
        <w:pStyle w:val="Subtitle"/>
        <w:spacing w:after="0"/>
      </w:pPr>
      <w:r>
        <w:rPr>
          <w:rFonts w:asciiTheme="minorHAnsi" w:hAnsiTheme="minorHAnsi" w:cstheme="majorBidi"/>
          <w:iCs/>
          <w:sz w:val="22"/>
          <w:szCs w:val="22"/>
        </w:rPr>
        <w:t xml:space="preserve">(Meat koubida, </w:t>
      </w:r>
      <w:r w:rsidR="00A35769" w:rsidRPr="007318DB">
        <w:rPr>
          <w:rFonts w:asciiTheme="minorHAnsi" w:hAnsiTheme="minorHAnsi" w:cstheme="majorBidi"/>
          <w:iCs/>
          <w:sz w:val="22"/>
          <w:szCs w:val="22"/>
        </w:rPr>
        <w:t>Chicken</w:t>
      </w:r>
      <w:r w:rsidR="007928A6">
        <w:rPr>
          <w:rFonts w:asciiTheme="minorHAnsi" w:hAnsiTheme="minorHAnsi" w:cstheme="majorBidi"/>
          <w:iCs/>
          <w:sz w:val="22"/>
          <w:szCs w:val="22"/>
        </w:rPr>
        <w:t xml:space="preserve"> </w:t>
      </w:r>
      <w:r>
        <w:rPr>
          <w:rFonts w:asciiTheme="minorHAnsi" w:hAnsiTheme="minorHAnsi" w:cstheme="majorBidi"/>
          <w:iCs/>
          <w:sz w:val="22"/>
          <w:szCs w:val="22"/>
        </w:rPr>
        <w:t xml:space="preserve">tawook, </w:t>
      </w:r>
      <w:r w:rsidR="008B6AEF" w:rsidRPr="008B6AEF">
        <w:rPr>
          <w:rFonts w:asciiTheme="minorHAnsi" w:hAnsiTheme="minorHAnsi" w:cstheme="majorBidi"/>
          <w:iCs/>
          <w:sz w:val="22"/>
          <w:szCs w:val="22"/>
        </w:rPr>
        <w:t>Beef</w:t>
      </w:r>
      <w:r w:rsidR="007928A6" w:rsidRPr="008B6AEF">
        <w:rPr>
          <w:rFonts w:asciiTheme="minorHAnsi" w:hAnsiTheme="minorHAnsi" w:cstheme="majorBidi"/>
          <w:iCs/>
          <w:sz w:val="22"/>
          <w:szCs w:val="22"/>
        </w:rPr>
        <w:t xml:space="preserve"> kebab)</w:t>
      </w:r>
    </w:p>
    <w:p w:rsidR="00A35769" w:rsidRPr="007318DB" w:rsidRDefault="00104524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Chicken Zurich with mushroom &amp; cream </w:t>
      </w:r>
    </w:p>
    <w:p w:rsidR="00A35769" w:rsidRPr="007318DB" w:rsidRDefault="001B55BA" w:rsidP="00821B59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Chicken thigh</w:t>
      </w:r>
      <w:r w:rsidR="00A35769" w:rsidRPr="007318DB">
        <w:rPr>
          <w:rFonts w:asciiTheme="minorHAnsi" w:hAnsiTheme="minorHAnsi"/>
          <w:sz w:val="22"/>
          <w:szCs w:val="22"/>
        </w:rPr>
        <w:t xml:space="preserve"> stew cooked with tomato sauce</w:t>
      </w:r>
    </w:p>
    <w:p w:rsidR="00A35769" w:rsidRPr="007318DB" w:rsidRDefault="001B55BA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Lamb</w:t>
      </w:r>
      <w:r w:rsidR="00A50351">
        <w:rPr>
          <w:rFonts w:asciiTheme="minorHAnsi" w:hAnsiTheme="minorHAnsi"/>
          <w:b/>
          <w:sz w:val="22"/>
          <w:szCs w:val="22"/>
        </w:rPr>
        <w:t xml:space="preserve"> harissa </w:t>
      </w:r>
    </w:p>
    <w:p w:rsidR="00A35769" w:rsidRPr="00A50351" w:rsidRDefault="008B6AEF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A50351">
        <w:rPr>
          <w:rFonts w:asciiTheme="minorHAnsi" w:hAnsiTheme="minorHAnsi"/>
          <w:sz w:val="22"/>
          <w:szCs w:val="22"/>
        </w:rPr>
        <w:t>Boiled</w:t>
      </w:r>
      <w:r w:rsidR="00A50351" w:rsidRPr="00A50351">
        <w:rPr>
          <w:rFonts w:asciiTheme="minorHAnsi" w:hAnsiTheme="minorHAnsi"/>
          <w:sz w:val="22"/>
          <w:szCs w:val="22"/>
        </w:rPr>
        <w:t xml:space="preserve"> </w:t>
      </w:r>
      <w:r w:rsidR="001B55BA">
        <w:rPr>
          <w:rFonts w:asciiTheme="minorHAnsi" w:hAnsiTheme="minorHAnsi"/>
          <w:sz w:val="22"/>
          <w:szCs w:val="22"/>
        </w:rPr>
        <w:t>lamb</w:t>
      </w:r>
      <w:r w:rsidR="00A50351" w:rsidRPr="00A50351">
        <w:rPr>
          <w:rFonts w:asciiTheme="minorHAnsi" w:hAnsiTheme="minorHAnsi"/>
          <w:sz w:val="22"/>
          <w:szCs w:val="22"/>
        </w:rPr>
        <w:t xml:space="preserve"> with Wheat</w:t>
      </w:r>
      <w:r w:rsidR="00A35769" w:rsidRPr="00A50351">
        <w:rPr>
          <w:rFonts w:asciiTheme="minorHAnsi" w:hAnsiTheme="minorHAnsi"/>
          <w:sz w:val="22"/>
          <w:szCs w:val="22"/>
        </w:rPr>
        <w:t xml:space="preserve"> </w:t>
      </w:r>
    </w:p>
    <w:p w:rsidR="00A35769" w:rsidRPr="007318DB" w:rsidRDefault="008B6AEF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Hammour with</w:t>
      </w:r>
      <w:r w:rsidR="00A50351">
        <w:rPr>
          <w:rFonts w:asciiTheme="minorHAnsi" w:hAnsiTheme="minorHAnsi"/>
          <w:b/>
          <w:sz w:val="22"/>
          <w:szCs w:val="22"/>
        </w:rPr>
        <w:t xml:space="preserve"> harra sauce </w:t>
      </w:r>
    </w:p>
    <w:p w:rsidR="00C30FED" w:rsidRPr="007318DB" w:rsidRDefault="00044DEA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Hot dolma</w:t>
      </w:r>
    </w:p>
    <w:p w:rsidR="001E7805" w:rsidRPr="007318DB" w:rsidRDefault="00D12EA1" w:rsidP="00821B59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Stuffed marrow, cabbage, baby eggplant cooked with tomato sauce</w:t>
      </w:r>
    </w:p>
    <w:p w:rsidR="00C30FED" w:rsidRPr="007318DB" w:rsidRDefault="00C30FED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Vermicelli rice</w:t>
      </w:r>
    </w:p>
    <w:p w:rsidR="001E7805" w:rsidRPr="007318DB" w:rsidRDefault="001E7805" w:rsidP="00821B59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American rice cooked with vermicelli &amp; ghee</w:t>
      </w:r>
    </w:p>
    <w:p w:rsidR="00F7464B" w:rsidRPr="007318DB" w:rsidRDefault="00F7464B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V</w:t>
      </w:r>
      <w:r w:rsidR="00731FCD" w:rsidRPr="007318DB">
        <w:rPr>
          <w:rFonts w:asciiTheme="minorHAnsi" w:hAnsiTheme="minorHAnsi"/>
          <w:b/>
          <w:sz w:val="22"/>
          <w:szCs w:val="22"/>
        </w:rPr>
        <w:t>egetable</w:t>
      </w:r>
      <w:r w:rsidR="00C30FED" w:rsidRPr="007318DB">
        <w:rPr>
          <w:rFonts w:asciiTheme="minorHAnsi" w:hAnsiTheme="minorHAnsi"/>
          <w:b/>
          <w:sz w:val="22"/>
          <w:szCs w:val="22"/>
        </w:rPr>
        <w:t xml:space="preserve"> </w:t>
      </w:r>
      <w:r w:rsidR="00FB056D" w:rsidRPr="007318DB">
        <w:rPr>
          <w:rFonts w:asciiTheme="minorHAnsi" w:hAnsiTheme="minorHAnsi"/>
          <w:b/>
          <w:sz w:val="22"/>
          <w:szCs w:val="22"/>
        </w:rPr>
        <w:t>Biryani</w:t>
      </w:r>
    </w:p>
    <w:p w:rsidR="00B81987" w:rsidRPr="00A35769" w:rsidRDefault="00FB056D" w:rsidP="00821B59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lastRenderedPageBreak/>
        <w:t>Vegetable cooked with local spices &amp; tomato sauce with nuts</w:t>
      </w:r>
    </w:p>
    <w:p w:rsidR="00C30FED" w:rsidRPr="007318DB" w:rsidRDefault="00731FCD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V</w:t>
      </w:r>
      <w:r w:rsidR="00F7464B" w:rsidRPr="007318DB">
        <w:rPr>
          <w:rFonts w:asciiTheme="minorHAnsi" w:hAnsiTheme="minorHAnsi"/>
          <w:b/>
          <w:sz w:val="22"/>
          <w:szCs w:val="22"/>
        </w:rPr>
        <w:t>e</w:t>
      </w:r>
      <w:r w:rsidRPr="007318DB">
        <w:rPr>
          <w:rFonts w:asciiTheme="minorHAnsi" w:hAnsiTheme="minorHAnsi"/>
          <w:b/>
          <w:sz w:val="22"/>
          <w:szCs w:val="22"/>
        </w:rPr>
        <w:t>getable korma</w:t>
      </w:r>
    </w:p>
    <w:p w:rsidR="00AC7492" w:rsidRPr="007318DB" w:rsidRDefault="00AC7492" w:rsidP="00821B59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Indian Vegetable dish cooked with cachwonuts  </w:t>
      </w:r>
    </w:p>
    <w:p w:rsidR="00C30FED" w:rsidRPr="007318DB" w:rsidRDefault="00731FCD" w:rsidP="00821B59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Rosemary roasted potatoes</w:t>
      </w:r>
    </w:p>
    <w:p w:rsidR="001B55BA" w:rsidRPr="00D5763E" w:rsidRDefault="00AC7492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Baked potato in the oven with rosemary margination </w:t>
      </w:r>
    </w:p>
    <w:p w:rsidR="001B55BA" w:rsidRPr="001B55BA" w:rsidRDefault="001B55BA" w:rsidP="00821B59"/>
    <w:p w:rsidR="002A790F" w:rsidRPr="00821B59" w:rsidRDefault="00821B59" w:rsidP="00821B59">
      <w:pPr>
        <w:pStyle w:val="Subtitle"/>
        <w:spacing w:after="0"/>
        <w:rPr>
          <w:rFonts w:asciiTheme="minorHAnsi" w:hAnsiTheme="minorHAnsi"/>
          <w:b/>
          <w:bCs/>
          <w:szCs w:val="22"/>
        </w:rPr>
      </w:pPr>
      <w:r w:rsidRPr="00821B59">
        <w:rPr>
          <w:rFonts w:asciiTheme="minorHAnsi" w:hAnsiTheme="minorHAnsi"/>
          <w:b/>
          <w:bCs/>
          <w:szCs w:val="22"/>
        </w:rPr>
        <w:t>DESSERTS</w:t>
      </w:r>
    </w:p>
    <w:p w:rsidR="001B55BA" w:rsidRPr="00D5763E" w:rsidRDefault="00E9281C" w:rsidP="00E9281C">
      <w:pPr>
        <w:pStyle w:val="Subtitle"/>
        <w:spacing w:after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, </w:t>
      </w:r>
      <w:r w:rsidR="00C30FED" w:rsidRPr="007318DB">
        <w:rPr>
          <w:rFonts w:asciiTheme="minorHAnsi" w:hAnsiTheme="minorHAnsi"/>
          <w:sz w:val="22"/>
          <w:szCs w:val="22"/>
        </w:rPr>
        <w:t>Aish el saraya,</w:t>
      </w:r>
      <w:r w:rsidR="009E34AC" w:rsidRPr="007318DB">
        <w:rPr>
          <w:rFonts w:asciiTheme="minorHAnsi" w:hAnsiTheme="minorHAnsi"/>
          <w:sz w:val="22"/>
          <w:szCs w:val="22"/>
        </w:rPr>
        <w:t xml:space="preserve"> </w:t>
      </w:r>
      <w:r w:rsidR="00EE00E1" w:rsidRPr="007318DB">
        <w:rPr>
          <w:rFonts w:asciiTheme="minorHAnsi" w:hAnsiTheme="minorHAnsi"/>
          <w:sz w:val="22"/>
          <w:szCs w:val="22"/>
        </w:rPr>
        <w:t>Awamat</w:t>
      </w:r>
      <w:r w:rsidR="001F7BBC" w:rsidRPr="007318DB">
        <w:rPr>
          <w:rFonts w:asciiTheme="minorHAnsi" w:hAnsiTheme="minorHAnsi"/>
          <w:sz w:val="22"/>
          <w:szCs w:val="22"/>
        </w:rPr>
        <w:t xml:space="preserve">, </w:t>
      </w:r>
      <w:r w:rsidR="00EE00E1" w:rsidRPr="007318DB">
        <w:rPr>
          <w:rFonts w:asciiTheme="minorHAnsi" w:hAnsiTheme="minorHAnsi"/>
          <w:sz w:val="22"/>
          <w:szCs w:val="22"/>
        </w:rPr>
        <w:t>Basbosa</w:t>
      </w:r>
      <w:r>
        <w:rPr>
          <w:rFonts w:asciiTheme="minorHAnsi" w:hAnsiTheme="minorHAnsi"/>
          <w:sz w:val="22"/>
          <w:szCs w:val="22"/>
        </w:rPr>
        <w:t xml:space="preserve"> </w:t>
      </w:r>
      <w:r w:rsidR="001B55BA">
        <w:rPr>
          <w:rFonts w:asciiTheme="minorHAnsi" w:hAnsiTheme="minorHAnsi"/>
          <w:sz w:val="22"/>
          <w:szCs w:val="22"/>
        </w:rPr>
        <w:t>C</w:t>
      </w:r>
      <w:r w:rsidR="001F7BBC">
        <w:rPr>
          <w:rFonts w:asciiTheme="minorHAnsi" w:hAnsiTheme="minorHAnsi"/>
          <w:sz w:val="22"/>
          <w:szCs w:val="22"/>
        </w:rPr>
        <w:t>rème caramel</w:t>
      </w:r>
      <w:r>
        <w:rPr>
          <w:rFonts w:asciiTheme="minorHAnsi" w:hAnsiTheme="minorHAnsi"/>
          <w:sz w:val="22"/>
          <w:szCs w:val="22"/>
        </w:rPr>
        <w:t>,</w:t>
      </w:r>
      <w:r w:rsidR="00D5763E">
        <w:rPr>
          <w:rFonts w:asciiTheme="minorHAnsi" w:hAnsiTheme="minorHAnsi"/>
          <w:sz w:val="22"/>
          <w:szCs w:val="22"/>
        </w:rPr>
        <w:t xml:space="preserve"> </w:t>
      </w:r>
      <w:r w:rsidR="001B55BA">
        <w:rPr>
          <w:rFonts w:asciiTheme="minorHAnsi" w:hAnsiTheme="minorHAnsi"/>
          <w:sz w:val="22"/>
          <w:szCs w:val="22"/>
        </w:rPr>
        <w:t>Crème caramel</w:t>
      </w:r>
      <w:r w:rsidR="00731FCD" w:rsidRPr="007318DB">
        <w:rPr>
          <w:rFonts w:asciiTheme="minorHAnsi" w:hAnsiTheme="minorHAnsi"/>
          <w:sz w:val="22"/>
          <w:szCs w:val="22"/>
          <w:lang w:val="fr-FR"/>
        </w:rPr>
        <w:t xml:space="preserve">, Apple tart, </w:t>
      </w:r>
      <w:r w:rsidR="00F7464B" w:rsidRPr="007318DB">
        <w:rPr>
          <w:rFonts w:asciiTheme="minorHAnsi" w:hAnsiTheme="minorHAnsi"/>
          <w:sz w:val="22"/>
          <w:szCs w:val="22"/>
          <w:lang w:val="fr-FR"/>
        </w:rPr>
        <w:t>B</w:t>
      </w:r>
      <w:r w:rsidR="00731FCD" w:rsidRPr="007318DB">
        <w:rPr>
          <w:rFonts w:asciiTheme="minorHAnsi" w:hAnsiTheme="minorHAnsi"/>
          <w:sz w:val="22"/>
          <w:szCs w:val="22"/>
          <w:lang w:val="fr-FR"/>
        </w:rPr>
        <w:t xml:space="preserve">erries </w:t>
      </w:r>
      <w:r w:rsidR="00F7464B" w:rsidRPr="007318DB">
        <w:rPr>
          <w:rFonts w:asciiTheme="minorHAnsi" w:hAnsiTheme="minorHAnsi"/>
          <w:sz w:val="22"/>
          <w:szCs w:val="22"/>
          <w:lang w:val="fr-FR"/>
        </w:rPr>
        <w:t>panacotta,</w:t>
      </w:r>
      <w:r w:rsidR="00C30FED" w:rsidRPr="007318DB">
        <w:rPr>
          <w:rFonts w:asciiTheme="minorHAnsi" w:hAnsiTheme="minorHAnsi"/>
          <w:sz w:val="22"/>
          <w:szCs w:val="22"/>
          <w:lang w:val="fr-FR"/>
        </w:rPr>
        <w:t xml:space="preserve"> </w:t>
      </w:r>
    </w:p>
    <w:p w:rsidR="001F7BBC" w:rsidRPr="001F7BBC" w:rsidRDefault="00F7464B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  <w:lang w:val="fr-FR"/>
        </w:rPr>
        <w:t>L</w:t>
      </w:r>
      <w:r w:rsidR="00C30FED" w:rsidRPr="007318DB">
        <w:rPr>
          <w:rFonts w:asciiTheme="minorHAnsi" w:hAnsiTheme="minorHAnsi"/>
          <w:sz w:val="22"/>
          <w:szCs w:val="22"/>
          <w:lang w:val="fr-FR"/>
        </w:rPr>
        <w:t>emon pie</w:t>
      </w:r>
      <w:r w:rsidR="001B55BA">
        <w:rPr>
          <w:rFonts w:asciiTheme="minorHAnsi" w:hAnsiTheme="minorHAnsi"/>
          <w:sz w:val="22"/>
          <w:szCs w:val="22"/>
          <w:lang w:val="fr-FR"/>
        </w:rPr>
        <w:t xml:space="preserve">, </w:t>
      </w:r>
      <w:r w:rsidR="00731FCD" w:rsidRPr="007318DB">
        <w:rPr>
          <w:rFonts w:asciiTheme="minorHAnsi" w:hAnsiTheme="minorHAnsi"/>
          <w:sz w:val="22"/>
          <w:szCs w:val="22"/>
        </w:rPr>
        <w:t>Fruit crumble</w:t>
      </w:r>
      <w:r w:rsidR="001F7BBC">
        <w:rPr>
          <w:rFonts w:asciiTheme="minorHAnsi" w:hAnsiTheme="minorHAnsi"/>
          <w:sz w:val="22"/>
          <w:szCs w:val="22"/>
        </w:rPr>
        <w:t>, cut fruits</w:t>
      </w:r>
      <w:r w:rsidR="00D5763E">
        <w:rPr>
          <w:rFonts w:asciiTheme="minorHAnsi" w:hAnsiTheme="minorHAnsi"/>
          <w:sz w:val="22"/>
          <w:szCs w:val="22"/>
        </w:rPr>
        <w:t xml:space="preserve"> </w:t>
      </w:r>
      <w:r w:rsidR="001F7BBC" w:rsidRPr="001F7BBC">
        <w:rPr>
          <w:rFonts w:asciiTheme="minorHAnsi" w:hAnsiTheme="minorHAnsi"/>
          <w:sz w:val="22"/>
          <w:szCs w:val="22"/>
        </w:rPr>
        <w:t>Chocola</w:t>
      </w:r>
      <w:r w:rsidR="001B55BA">
        <w:rPr>
          <w:rFonts w:asciiTheme="minorHAnsi" w:hAnsiTheme="minorHAnsi"/>
          <w:sz w:val="22"/>
          <w:szCs w:val="22"/>
        </w:rPr>
        <w:t>te truffle cake, tiramisu cake</w:t>
      </w:r>
    </w:p>
    <w:p w:rsidR="00C30FED" w:rsidRDefault="009D0207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Bread and butter pudding</w:t>
      </w:r>
      <w:r w:rsidR="001B55BA">
        <w:rPr>
          <w:rFonts w:asciiTheme="minorHAnsi" w:hAnsiTheme="minorHAnsi"/>
          <w:sz w:val="22"/>
          <w:szCs w:val="22"/>
        </w:rPr>
        <w:t>, custard sauce</w:t>
      </w:r>
    </w:p>
    <w:p w:rsidR="00D5763E" w:rsidRPr="007318DB" w:rsidRDefault="00D5763E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Um</w:t>
      </w:r>
      <w:r w:rsidRPr="007318DB">
        <w:rPr>
          <w:rFonts w:asciiTheme="minorHAnsi" w:hAnsiTheme="minorHAnsi"/>
          <w:sz w:val="22"/>
          <w:szCs w:val="22"/>
        </w:rPr>
        <w:t xml:space="preserve"> Ali</w:t>
      </w:r>
      <w:r w:rsidR="00E9281C">
        <w:rPr>
          <w:rFonts w:asciiTheme="minorHAnsi" w:hAnsiTheme="minorHAnsi"/>
          <w:sz w:val="22"/>
          <w:szCs w:val="22"/>
        </w:rPr>
        <w:t xml:space="preserve"> French pasties </w:t>
      </w:r>
    </w:p>
    <w:p w:rsidR="00D5763E" w:rsidRPr="00D5763E" w:rsidRDefault="00D5763E" w:rsidP="00821B59"/>
    <w:p w:rsidR="00C30FED" w:rsidRDefault="00C30FED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</w:p>
    <w:p w:rsidR="001B55BA" w:rsidRPr="001B55BA" w:rsidRDefault="001B55BA" w:rsidP="00821B59"/>
    <w:p w:rsidR="00024A27" w:rsidRPr="00104524" w:rsidRDefault="00C30FED" w:rsidP="00821B59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Tea &amp; coffee</w:t>
      </w:r>
    </w:p>
    <w:sectPr w:rsidR="00024A27" w:rsidRPr="00104524" w:rsidSect="001B55BA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553" w:rsidRDefault="001C0553">
      <w:r>
        <w:separator/>
      </w:r>
    </w:p>
  </w:endnote>
  <w:endnote w:type="continuationSeparator" w:id="0">
    <w:p w:rsidR="001C0553" w:rsidRDefault="001C0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764" w:rsidRDefault="00375B31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60288" behindDoc="1" locked="0" layoutInCell="1" allowOverlap="1" wp14:anchorId="453A9C17" wp14:editId="7482F558">
          <wp:simplePos x="0" y="0"/>
          <wp:positionH relativeFrom="column">
            <wp:posOffset>654355</wp:posOffset>
          </wp:positionH>
          <wp:positionV relativeFrom="paragraph">
            <wp:posOffset>-339192</wp:posOffset>
          </wp:positionV>
          <wp:extent cx="5266690" cy="847725"/>
          <wp:effectExtent l="0" t="0" r="0" b="9525"/>
          <wp:wrapTight wrapText="bothSides">
            <wp:wrapPolygon edited="0">
              <wp:start x="0" y="0"/>
              <wp:lineTo x="0" y="21357"/>
              <wp:lineTo x="21485" y="21357"/>
              <wp:lineTo x="21485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36" t="11551" r="7407" b="14049"/>
                  <a:stretch/>
                </pic:blipFill>
                <pic:spPr bwMode="auto">
                  <a:xfrm>
                    <a:off x="0" y="0"/>
                    <a:ext cx="526669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553" w:rsidRDefault="001C0553">
      <w:r>
        <w:separator/>
      </w:r>
    </w:p>
  </w:footnote>
  <w:footnote w:type="continuationSeparator" w:id="0">
    <w:p w:rsidR="001C0553" w:rsidRDefault="001C0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873" w:rsidRPr="008544DE" w:rsidRDefault="00EA3E4C" w:rsidP="00110330">
    <w:pPr>
      <w:pStyle w:val="Header"/>
      <w:jc w:val="center"/>
    </w:pPr>
    <w:r w:rsidRPr="00957227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17.25pt;height:82.5pt">
          <v:imagedata r:id="rId1" o:title=""/>
        </v:shape>
        <o:OLEObject Type="Embed" ProgID="AcroExch.Document.DC" ShapeID="_x0000_i1025" DrawAspect="Content" ObjectID="_1708268354" r:id="rId2"/>
      </w:object>
    </w:r>
  </w:p>
  <w:p w:rsidR="009F6873" w:rsidRPr="008544DE" w:rsidRDefault="009F6873" w:rsidP="00375B31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1FB6"/>
    <w:rsid w:val="00024A27"/>
    <w:rsid w:val="000311AB"/>
    <w:rsid w:val="00042A9A"/>
    <w:rsid w:val="00044DEA"/>
    <w:rsid w:val="0005079B"/>
    <w:rsid w:val="00057517"/>
    <w:rsid w:val="00062177"/>
    <w:rsid w:val="000640DA"/>
    <w:rsid w:val="000717FB"/>
    <w:rsid w:val="00082660"/>
    <w:rsid w:val="00084254"/>
    <w:rsid w:val="000A20D7"/>
    <w:rsid w:val="000B05E6"/>
    <w:rsid w:val="000B1427"/>
    <w:rsid w:val="000B5327"/>
    <w:rsid w:val="000B556B"/>
    <w:rsid w:val="000B6862"/>
    <w:rsid w:val="000C1060"/>
    <w:rsid w:val="000C2665"/>
    <w:rsid w:val="000C6420"/>
    <w:rsid w:val="000C64BC"/>
    <w:rsid w:val="000C7E7D"/>
    <w:rsid w:val="000D056A"/>
    <w:rsid w:val="000D35E5"/>
    <w:rsid w:val="000E06EE"/>
    <w:rsid w:val="000E60AF"/>
    <w:rsid w:val="00104524"/>
    <w:rsid w:val="00110330"/>
    <w:rsid w:val="00111FA8"/>
    <w:rsid w:val="0011340C"/>
    <w:rsid w:val="001167AF"/>
    <w:rsid w:val="00126540"/>
    <w:rsid w:val="00130E38"/>
    <w:rsid w:val="0013792E"/>
    <w:rsid w:val="0014246F"/>
    <w:rsid w:val="001549BF"/>
    <w:rsid w:val="001760AC"/>
    <w:rsid w:val="00181BC9"/>
    <w:rsid w:val="00195470"/>
    <w:rsid w:val="001A4A6A"/>
    <w:rsid w:val="001B1AB7"/>
    <w:rsid w:val="001B4133"/>
    <w:rsid w:val="001B55BA"/>
    <w:rsid w:val="001C0553"/>
    <w:rsid w:val="001D204F"/>
    <w:rsid w:val="001D7C31"/>
    <w:rsid w:val="001E5712"/>
    <w:rsid w:val="001E7805"/>
    <w:rsid w:val="001F1015"/>
    <w:rsid w:val="001F7BBC"/>
    <w:rsid w:val="002002E9"/>
    <w:rsid w:val="00203116"/>
    <w:rsid w:val="00220B0C"/>
    <w:rsid w:val="002247F1"/>
    <w:rsid w:val="0023683F"/>
    <w:rsid w:val="0026680F"/>
    <w:rsid w:val="00285029"/>
    <w:rsid w:val="00290B9D"/>
    <w:rsid w:val="0029186E"/>
    <w:rsid w:val="00292923"/>
    <w:rsid w:val="00297498"/>
    <w:rsid w:val="002A4140"/>
    <w:rsid w:val="002A790F"/>
    <w:rsid w:val="002C5E9E"/>
    <w:rsid w:val="002D32EB"/>
    <w:rsid w:val="002D7405"/>
    <w:rsid w:val="002F0092"/>
    <w:rsid w:val="002F3F21"/>
    <w:rsid w:val="0031417C"/>
    <w:rsid w:val="0031740C"/>
    <w:rsid w:val="003302B3"/>
    <w:rsid w:val="00332957"/>
    <w:rsid w:val="00345628"/>
    <w:rsid w:val="00346B94"/>
    <w:rsid w:val="00360506"/>
    <w:rsid w:val="003620C4"/>
    <w:rsid w:val="00362BCF"/>
    <w:rsid w:val="003734D7"/>
    <w:rsid w:val="00375B31"/>
    <w:rsid w:val="0037614A"/>
    <w:rsid w:val="003772E2"/>
    <w:rsid w:val="00385D56"/>
    <w:rsid w:val="003947F2"/>
    <w:rsid w:val="00397A8A"/>
    <w:rsid w:val="003B04F1"/>
    <w:rsid w:val="003B086E"/>
    <w:rsid w:val="003B20E9"/>
    <w:rsid w:val="003C3937"/>
    <w:rsid w:val="004111E8"/>
    <w:rsid w:val="00411352"/>
    <w:rsid w:val="004164F2"/>
    <w:rsid w:val="00431DFF"/>
    <w:rsid w:val="00444322"/>
    <w:rsid w:val="00450707"/>
    <w:rsid w:val="004607C9"/>
    <w:rsid w:val="00472150"/>
    <w:rsid w:val="0049171E"/>
    <w:rsid w:val="00494A8F"/>
    <w:rsid w:val="00495CA6"/>
    <w:rsid w:val="004A18D6"/>
    <w:rsid w:val="004C1BFE"/>
    <w:rsid w:val="004E74B3"/>
    <w:rsid w:val="004F0E53"/>
    <w:rsid w:val="004F797B"/>
    <w:rsid w:val="005029BE"/>
    <w:rsid w:val="00506B57"/>
    <w:rsid w:val="00512CA1"/>
    <w:rsid w:val="00526187"/>
    <w:rsid w:val="00531824"/>
    <w:rsid w:val="005353C0"/>
    <w:rsid w:val="0053776D"/>
    <w:rsid w:val="00537EDE"/>
    <w:rsid w:val="00553D74"/>
    <w:rsid w:val="00554DD3"/>
    <w:rsid w:val="005910BE"/>
    <w:rsid w:val="005A5764"/>
    <w:rsid w:val="005B0046"/>
    <w:rsid w:val="005C718A"/>
    <w:rsid w:val="005D6206"/>
    <w:rsid w:val="005E219A"/>
    <w:rsid w:val="005E5085"/>
    <w:rsid w:val="00603DD2"/>
    <w:rsid w:val="006142EB"/>
    <w:rsid w:val="00621490"/>
    <w:rsid w:val="00621F35"/>
    <w:rsid w:val="0062212F"/>
    <w:rsid w:val="00626E4F"/>
    <w:rsid w:val="0063329B"/>
    <w:rsid w:val="006332D4"/>
    <w:rsid w:val="00637CC6"/>
    <w:rsid w:val="00640B00"/>
    <w:rsid w:val="006628E8"/>
    <w:rsid w:val="00666339"/>
    <w:rsid w:val="00667578"/>
    <w:rsid w:val="00672AAD"/>
    <w:rsid w:val="006C3EE9"/>
    <w:rsid w:val="006D170B"/>
    <w:rsid w:val="006D6BC9"/>
    <w:rsid w:val="006E0245"/>
    <w:rsid w:val="006F0523"/>
    <w:rsid w:val="00702C41"/>
    <w:rsid w:val="007318DB"/>
    <w:rsid w:val="00731FCD"/>
    <w:rsid w:val="00737EE9"/>
    <w:rsid w:val="0074359D"/>
    <w:rsid w:val="00760999"/>
    <w:rsid w:val="007745FE"/>
    <w:rsid w:val="00774E4C"/>
    <w:rsid w:val="00785E04"/>
    <w:rsid w:val="0078741D"/>
    <w:rsid w:val="007928A6"/>
    <w:rsid w:val="007A09F7"/>
    <w:rsid w:val="007A7991"/>
    <w:rsid w:val="007C0D23"/>
    <w:rsid w:val="007C2720"/>
    <w:rsid w:val="007C59FE"/>
    <w:rsid w:val="007D10F1"/>
    <w:rsid w:val="007D2581"/>
    <w:rsid w:val="007E2D30"/>
    <w:rsid w:val="007F3737"/>
    <w:rsid w:val="007F64B5"/>
    <w:rsid w:val="008021B2"/>
    <w:rsid w:val="00802325"/>
    <w:rsid w:val="00802C45"/>
    <w:rsid w:val="008216D3"/>
    <w:rsid w:val="00821B59"/>
    <w:rsid w:val="0082589F"/>
    <w:rsid w:val="00830E41"/>
    <w:rsid w:val="00834DAE"/>
    <w:rsid w:val="008374B3"/>
    <w:rsid w:val="00853702"/>
    <w:rsid w:val="008544DE"/>
    <w:rsid w:val="00881044"/>
    <w:rsid w:val="0088422F"/>
    <w:rsid w:val="008A6B75"/>
    <w:rsid w:val="008B6407"/>
    <w:rsid w:val="008B6AEF"/>
    <w:rsid w:val="008D646D"/>
    <w:rsid w:val="008E286C"/>
    <w:rsid w:val="008E7DEE"/>
    <w:rsid w:val="00910947"/>
    <w:rsid w:val="00915ADA"/>
    <w:rsid w:val="00920A54"/>
    <w:rsid w:val="00920E84"/>
    <w:rsid w:val="009331B1"/>
    <w:rsid w:val="00951DBA"/>
    <w:rsid w:val="009522A4"/>
    <w:rsid w:val="00952DA9"/>
    <w:rsid w:val="00957227"/>
    <w:rsid w:val="00986087"/>
    <w:rsid w:val="00992BFA"/>
    <w:rsid w:val="00994886"/>
    <w:rsid w:val="009952D5"/>
    <w:rsid w:val="009A3FAF"/>
    <w:rsid w:val="009B18D5"/>
    <w:rsid w:val="009C625F"/>
    <w:rsid w:val="009D0207"/>
    <w:rsid w:val="009D3EB9"/>
    <w:rsid w:val="009D6461"/>
    <w:rsid w:val="009E34AC"/>
    <w:rsid w:val="009E3623"/>
    <w:rsid w:val="009F644A"/>
    <w:rsid w:val="009F6873"/>
    <w:rsid w:val="00A1008F"/>
    <w:rsid w:val="00A21E8C"/>
    <w:rsid w:val="00A2442A"/>
    <w:rsid w:val="00A26B30"/>
    <w:rsid w:val="00A35769"/>
    <w:rsid w:val="00A44989"/>
    <w:rsid w:val="00A50351"/>
    <w:rsid w:val="00A56F86"/>
    <w:rsid w:val="00A753E1"/>
    <w:rsid w:val="00A778F6"/>
    <w:rsid w:val="00A81B14"/>
    <w:rsid w:val="00A90E75"/>
    <w:rsid w:val="00A97290"/>
    <w:rsid w:val="00AB2B7A"/>
    <w:rsid w:val="00AB3D37"/>
    <w:rsid w:val="00AC7492"/>
    <w:rsid w:val="00AC7AD5"/>
    <w:rsid w:val="00AD01D4"/>
    <w:rsid w:val="00AD0D06"/>
    <w:rsid w:val="00AD2E6E"/>
    <w:rsid w:val="00AF6138"/>
    <w:rsid w:val="00B31F34"/>
    <w:rsid w:val="00B4011F"/>
    <w:rsid w:val="00B4514A"/>
    <w:rsid w:val="00B527A5"/>
    <w:rsid w:val="00B5663C"/>
    <w:rsid w:val="00B65C30"/>
    <w:rsid w:val="00B71078"/>
    <w:rsid w:val="00B740D1"/>
    <w:rsid w:val="00B81987"/>
    <w:rsid w:val="00BB0BE6"/>
    <w:rsid w:val="00BB7CAC"/>
    <w:rsid w:val="00BC5D3D"/>
    <w:rsid w:val="00BC71CE"/>
    <w:rsid w:val="00BD4EA6"/>
    <w:rsid w:val="00BD6AED"/>
    <w:rsid w:val="00BF6CC5"/>
    <w:rsid w:val="00C01A60"/>
    <w:rsid w:val="00C17536"/>
    <w:rsid w:val="00C17DB5"/>
    <w:rsid w:val="00C30FED"/>
    <w:rsid w:val="00C317FF"/>
    <w:rsid w:val="00C355CB"/>
    <w:rsid w:val="00C400A5"/>
    <w:rsid w:val="00C50594"/>
    <w:rsid w:val="00C51027"/>
    <w:rsid w:val="00C551B6"/>
    <w:rsid w:val="00C5779C"/>
    <w:rsid w:val="00C5797B"/>
    <w:rsid w:val="00C61368"/>
    <w:rsid w:val="00C70248"/>
    <w:rsid w:val="00C70D8A"/>
    <w:rsid w:val="00C94F10"/>
    <w:rsid w:val="00CB1764"/>
    <w:rsid w:val="00CB5900"/>
    <w:rsid w:val="00CC1532"/>
    <w:rsid w:val="00CD1E9F"/>
    <w:rsid w:val="00CD2673"/>
    <w:rsid w:val="00CD564B"/>
    <w:rsid w:val="00D03414"/>
    <w:rsid w:val="00D04C45"/>
    <w:rsid w:val="00D12EA1"/>
    <w:rsid w:val="00D2386A"/>
    <w:rsid w:val="00D3341D"/>
    <w:rsid w:val="00D347B4"/>
    <w:rsid w:val="00D43B89"/>
    <w:rsid w:val="00D52E41"/>
    <w:rsid w:val="00D5763E"/>
    <w:rsid w:val="00D75C8C"/>
    <w:rsid w:val="00D85F77"/>
    <w:rsid w:val="00D95C36"/>
    <w:rsid w:val="00DA3670"/>
    <w:rsid w:val="00DA5EC8"/>
    <w:rsid w:val="00DB3740"/>
    <w:rsid w:val="00DC4237"/>
    <w:rsid w:val="00DF0CB7"/>
    <w:rsid w:val="00E104B3"/>
    <w:rsid w:val="00E13828"/>
    <w:rsid w:val="00E1394F"/>
    <w:rsid w:val="00E14FCA"/>
    <w:rsid w:val="00E252D6"/>
    <w:rsid w:val="00E30F4E"/>
    <w:rsid w:val="00E47C7C"/>
    <w:rsid w:val="00E47ED1"/>
    <w:rsid w:val="00E51A9B"/>
    <w:rsid w:val="00E63889"/>
    <w:rsid w:val="00E71346"/>
    <w:rsid w:val="00E72CAE"/>
    <w:rsid w:val="00E9281C"/>
    <w:rsid w:val="00E92E5D"/>
    <w:rsid w:val="00E97993"/>
    <w:rsid w:val="00EA090F"/>
    <w:rsid w:val="00EA3E4C"/>
    <w:rsid w:val="00EB53F8"/>
    <w:rsid w:val="00EC0CF4"/>
    <w:rsid w:val="00EC4198"/>
    <w:rsid w:val="00EE00E1"/>
    <w:rsid w:val="00EF2240"/>
    <w:rsid w:val="00EF38C1"/>
    <w:rsid w:val="00EF6B0C"/>
    <w:rsid w:val="00EF7327"/>
    <w:rsid w:val="00F000DD"/>
    <w:rsid w:val="00F218B8"/>
    <w:rsid w:val="00F44F47"/>
    <w:rsid w:val="00F46DBE"/>
    <w:rsid w:val="00F635E1"/>
    <w:rsid w:val="00F716AC"/>
    <w:rsid w:val="00F741C1"/>
    <w:rsid w:val="00F7464B"/>
    <w:rsid w:val="00F76D21"/>
    <w:rsid w:val="00F770ED"/>
    <w:rsid w:val="00F82347"/>
    <w:rsid w:val="00F92706"/>
    <w:rsid w:val="00FA32D8"/>
    <w:rsid w:val="00FB056D"/>
    <w:rsid w:val="00FC3E60"/>
    <w:rsid w:val="00FC4ABB"/>
    <w:rsid w:val="00FD0AC1"/>
    <w:rsid w:val="00FE4B32"/>
    <w:rsid w:val="00FE724C"/>
    <w:rsid w:val="00FF18DF"/>
    <w:rsid w:val="00FF4445"/>
    <w:rsid w:val="00FF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3DE1F7"/>
  <w15:docId w15:val="{D58B1220-78FF-4F61-9FAC-D4E2C22E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523"/>
  </w:style>
  <w:style w:type="paragraph" w:styleId="Heading1">
    <w:name w:val="heading 1"/>
    <w:basedOn w:val="Normal"/>
    <w:next w:val="Normal"/>
    <w:qFormat/>
    <w:rsid w:val="006F0523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6F0523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F0523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30FE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30FE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30FE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F0523"/>
    <w:pPr>
      <w:jc w:val="both"/>
    </w:pPr>
  </w:style>
  <w:style w:type="paragraph" w:styleId="BodyTextIndent">
    <w:name w:val="Body Text Indent"/>
    <w:basedOn w:val="Normal"/>
    <w:link w:val="BodyTextIndentChar"/>
    <w:rsid w:val="006F0523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6F0523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6F0523"/>
    <w:pPr>
      <w:ind w:left="720" w:hanging="720"/>
      <w:jc w:val="both"/>
    </w:pPr>
  </w:style>
  <w:style w:type="character" w:styleId="PageNumber">
    <w:name w:val="page number"/>
    <w:basedOn w:val="DefaultParagraphFont"/>
    <w:rsid w:val="006F0523"/>
  </w:style>
  <w:style w:type="paragraph" w:styleId="Header">
    <w:name w:val="header"/>
    <w:basedOn w:val="Normal"/>
    <w:rsid w:val="006F0523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6F0523"/>
    <w:rPr>
      <w:color w:val="0000FF"/>
      <w:u w:val="single"/>
    </w:rPr>
  </w:style>
  <w:style w:type="paragraph" w:styleId="Title">
    <w:name w:val="Title"/>
    <w:basedOn w:val="Normal"/>
    <w:qFormat/>
    <w:rsid w:val="006F0523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C30FE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C30FE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9Char">
    <w:name w:val="Heading 9 Char"/>
    <w:basedOn w:val="DefaultParagraphFont"/>
    <w:link w:val="Heading9"/>
    <w:semiHidden/>
    <w:rsid w:val="00C30FED"/>
    <w:rPr>
      <w:rFonts w:ascii="Cambria" w:eastAsia="Times New Roman" w:hAnsi="Cambria" w:cs="Times New Roman"/>
      <w:sz w:val="22"/>
      <w:szCs w:val="22"/>
    </w:rPr>
  </w:style>
  <w:style w:type="paragraph" w:customStyle="1" w:styleId="Default">
    <w:name w:val="Default"/>
    <w:rsid w:val="006628E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B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954B26-F5CB-420E-9019-2950CD0B4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28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OPERA2</vt:lpstr>
    </vt:vector>
  </TitlesOfParts>
  <Company>MF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14</cp:revision>
  <cp:lastPrinted>2018-03-05T08:20:00Z</cp:lastPrinted>
  <dcterms:created xsi:type="dcterms:W3CDTF">2021-03-15T14:13:00Z</dcterms:created>
  <dcterms:modified xsi:type="dcterms:W3CDTF">2022-03-08T14:13:00Z</dcterms:modified>
</cp:coreProperties>
</file>