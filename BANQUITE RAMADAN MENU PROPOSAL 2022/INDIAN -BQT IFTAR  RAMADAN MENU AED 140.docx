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28D" w:rsidRDefault="0086628D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sz w:val="36"/>
          <w:szCs w:val="36"/>
          <w:u w:val="single"/>
        </w:rPr>
      </w:pPr>
    </w:p>
    <w:p w:rsidR="00985A75" w:rsidRPr="0086628D" w:rsidRDefault="003D0C50" w:rsidP="003D0C50">
      <w:pPr>
        <w:pStyle w:val="Subtitle"/>
        <w:spacing w:after="0"/>
        <w:rPr>
          <w:rFonts w:asciiTheme="minorHAnsi" w:hAnsiTheme="minorHAnsi" w:cs="Arial"/>
          <w:b/>
          <w:iCs/>
          <w:sz w:val="36"/>
          <w:szCs w:val="36"/>
          <w:u w:val="single"/>
        </w:rPr>
      </w:pPr>
      <w:r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INDIAN 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RAMADAN</w:t>
      </w:r>
      <w:r w:rsidR="003F09B7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BQT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IFTAR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 </w:t>
      </w:r>
      <w:r w:rsidR="00D410B2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 xml:space="preserve">MENU </w:t>
      </w:r>
      <w:r w:rsidR="00E37F9C" w:rsidRPr="0086628D">
        <w:rPr>
          <w:rFonts w:asciiTheme="minorHAnsi" w:hAnsiTheme="minorHAnsi" w:cs="Arial"/>
          <w:b/>
          <w:iCs/>
          <w:sz w:val="36"/>
          <w:szCs w:val="36"/>
          <w:u w:val="single"/>
        </w:rPr>
        <w:t>2022</w:t>
      </w:r>
    </w:p>
    <w:p w:rsidR="00985A75" w:rsidRPr="008A0142" w:rsidRDefault="00621943" w:rsidP="003D0C50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150</w:t>
      </w:r>
      <w:r w:rsidR="00E37F9C">
        <w:rPr>
          <w:rFonts w:asciiTheme="minorHAnsi" w:hAnsiTheme="minorHAnsi" w:cs="Arial"/>
          <w:b/>
          <w:iCs/>
          <w:sz w:val="28"/>
          <w:szCs w:val="28"/>
        </w:rPr>
        <w:t xml:space="preserve"> </w:t>
      </w:r>
      <w:r w:rsidR="00985A75" w:rsidRPr="00DD1B37">
        <w:rPr>
          <w:rFonts w:asciiTheme="minorHAnsi" w:hAnsiTheme="minorHAnsi" w:cs="Arial"/>
          <w:b/>
          <w:iCs/>
          <w:sz w:val="28"/>
          <w:szCs w:val="28"/>
        </w:rPr>
        <w:t>per person</w:t>
      </w:r>
    </w:p>
    <w:p w:rsidR="002A6425" w:rsidRPr="002A6425" w:rsidRDefault="002A6425" w:rsidP="000E1D0B"/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RAMADAN JUICES</w:t>
      </w:r>
    </w:p>
    <w:p w:rsidR="00C95790" w:rsidRPr="00D410B2" w:rsidRDefault="0017646E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Dried fruits on the table</w:t>
      </w:r>
      <w:r w:rsidR="00D410B2" w:rsidRPr="00D410B2">
        <w:rPr>
          <w:rFonts w:asciiTheme="minorHAnsi" w:hAnsiTheme="minorHAnsi" w:cs="Arial"/>
          <w:iCs/>
        </w:rPr>
        <w:t>, Kamar</w:t>
      </w:r>
      <w:r w:rsidR="00C95790" w:rsidRPr="00D410B2">
        <w:rPr>
          <w:rFonts w:asciiTheme="minorHAnsi" w:hAnsiTheme="minorHAnsi" w:cs="Arial"/>
          <w:iCs/>
        </w:rPr>
        <w:t xml:space="preserve"> el-din (dry apricot with sugar syrup)</w:t>
      </w:r>
    </w:p>
    <w:p w:rsidR="00C95790" w:rsidRPr="00D410B2" w:rsidRDefault="00D410B2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Jalal</w:t>
      </w:r>
      <w:r w:rsidR="00C95790" w:rsidRPr="00D410B2">
        <w:rPr>
          <w:rFonts w:asciiTheme="minorHAnsi" w:hAnsiTheme="minorHAnsi" w:cs="Arial"/>
          <w:iCs/>
        </w:rPr>
        <w:t xml:space="preserve"> (dates juice)</w:t>
      </w:r>
      <w:r w:rsidRPr="00D410B2">
        <w:rPr>
          <w:rFonts w:asciiTheme="minorHAnsi" w:hAnsiTheme="minorHAnsi" w:cs="Arial"/>
          <w:iCs/>
        </w:rPr>
        <w:t>,</w:t>
      </w:r>
      <w:r w:rsidR="00C95790" w:rsidRPr="00D410B2">
        <w:rPr>
          <w:rFonts w:asciiTheme="minorHAnsi" w:hAnsiTheme="minorHAnsi" w:cs="Arial"/>
          <w:iCs/>
        </w:rPr>
        <w:t xml:space="preserve"> Laban (yoghurt with garlic</w:t>
      </w:r>
      <w:r w:rsidR="00AE108E" w:rsidRPr="00D410B2">
        <w:rPr>
          <w:rFonts w:asciiTheme="minorHAnsi" w:hAnsiTheme="minorHAnsi" w:cs="Arial"/>
          <w:iCs/>
        </w:rPr>
        <w:t xml:space="preserve"> &amp;</w:t>
      </w:r>
      <w:r w:rsidR="00C95790" w:rsidRPr="00D410B2">
        <w:rPr>
          <w:rFonts w:asciiTheme="minorHAnsi" w:hAnsiTheme="minorHAnsi" w:cs="Arial"/>
          <w:iCs/>
        </w:rPr>
        <w:t xml:space="preserve"> salt)</w:t>
      </w:r>
    </w:p>
    <w:p w:rsidR="00C95790" w:rsidRPr="00D410B2" w:rsidRDefault="00C9579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>Dates, Figs, Apricots</w:t>
      </w:r>
    </w:p>
    <w:p w:rsidR="005A6E58" w:rsidRPr="00153B0C" w:rsidRDefault="005A6E58" w:rsidP="000E1D0B">
      <w:pPr>
        <w:pStyle w:val="Subtitle"/>
        <w:spacing w:after="0"/>
        <w:jc w:val="left"/>
        <w:rPr>
          <w:rFonts w:asciiTheme="minorHAnsi" w:hAnsiTheme="minorHAnsi" w:cs="Arial"/>
          <w:b/>
          <w:sz w:val="22"/>
          <w:szCs w:val="22"/>
        </w:rPr>
      </w:pPr>
    </w:p>
    <w:p w:rsidR="00C71D6C" w:rsidRDefault="00C71D6C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C71D6C">
        <w:rPr>
          <w:rFonts w:asciiTheme="minorHAnsi" w:hAnsiTheme="minorHAnsi" w:cs="Arial"/>
          <w:b/>
          <w:iCs/>
          <w:u w:val="single"/>
        </w:rPr>
        <w:t xml:space="preserve">SALAD BAR </w:t>
      </w:r>
    </w:p>
    <w:p w:rsidR="0020245A" w:rsidRPr="00C71D6C" w:rsidRDefault="0020245A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20245A">
        <w:rPr>
          <w:rFonts w:asciiTheme="minorHAnsi" w:hAnsiTheme="minorHAnsi" w:cs="Arial"/>
          <w:iCs/>
        </w:rPr>
        <w:t>R</w:t>
      </w:r>
      <w:r w:rsidR="00C71D6C">
        <w:rPr>
          <w:rFonts w:asciiTheme="minorHAnsi" w:hAnsiTheme="minorHAnsi" w:cs="Arial"/>
          <w:iCs/>
        </w:rPr>
        <w:t xml:space="preserve">ed Marinated Indian grilled </w:t>
      </w:r>
      <w:r w:rsidRPr="0020245A">
        <w:rPr>
          <w:rFonts w:asciiTheme="minorHAnsi" w:hAnsiTheme="minorHAnsi" w:cs="Arial"/>
          <w:iCs/>
        </w:rPr>
        <w:t>Vegetables</w:t>
      </w:r>
      <w:r w:rsidR="00C71D6C">
        <w:rPr>
          <w:rFonts w:asciiTheme="minorHAnsi" w:hAnsiTheme="minorHAnsi" w:cs="Arial"/>
          <w:iCs/>
        </w:rPr>
        <w:t xml:space="preserve"> salad 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Beetroot Thalippu / Spicy Beetroot Salad,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 xml:space="preserve">South Indian Style Aloo Chana Chat, Fruit Chat, Kuchumber Salad, Moong Dal Salad, Sweet Corn Roasted Cucumber Raita, Hummus, Fatoush </w:t>
      </w:r>
      <w:r w:rsidR="00C71D6C">
        <w:rPr>
          <w:rFonts w:asciiTheme="minorHAnsi" w:hAnsiTheme="minorHAnsi" w:cs="Arial"/>
          <w:iCs/>
        </w:rPr>
        <w:t xml:space="preserve">fresh green leaves salad bar 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A</w:t>
      </w:r>
      <w:r w:rsidRPr="0020245A">
        <w:rPr>
          <w:rFonts w:asciiTheme="minorHAnsi" w:hAnsiTheme="minorHAnsi" w:cs="Arial"/>
          <w:b/>
          <w:iCs/>
        </w:rPr>
        <w:t>SSORTED BREAD DISPLAY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(Naan &amp; Roti)</w:t>
      </w: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20245A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20245A">
        <w:rPr>
          <w:rFonts w:asciiTheme="minorHAnsi" w:hAnsiTheme="minorHAnsi" w:cs="Arial"/>
          <w:b/>
          <w:iCs/>
        </w:rPr>
        <w:t>SOUP OF THE DAY</w:t>
      </w:r>
    </w:p>
    <w:p w:rsidR="00B61CF9" w:rsidRP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20245A">
        <w:rPr>
          <w:rFonts w:asciiTheme="minorHAnsi" w:hAnsiTheme="minorHAnsi" w:cs="Arial"/>
          <w:iCs/>
        </w:rPr>
        <w:t>Tomato Ka Shorba with chili coriander leaves &amp; lemon wedges</w:t>
      </w:r>
    </w:p>
    <w:p w:rsidR="00B21813" w:rsidRDefault="00B21813" w:rsidP="000E1D0B"/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</w:p>
    <w:p w:rsidR="006A7277" w:rsidRP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  <w:u w:val="single"/>
        </w:rPr>
      </w:pPr>
      <w:r w:rsidRPr="006A7277">
        <w:rPr>
          <w:rFonts w:asciiTheme="minorHAnsi" w:hAnsiTheme="minorHAnsi" w:cs="Arial"/>
          <w:b/>
          <w:iCs/>
          <w:u w:val="single"/>
        </w:rPr>
        <w:t>INTERNATIONAL MAIN COURSE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Lamb </w:t>
      </w:r>
      <w:r w:rsidRPr="00B61CF9">
        <w:rPr>
          <w:rFonts w:asciiTheme="minorHAnsi" w:hAnsiTheme="minorHAnsi" w:cs="Arial"/>
          <w:b/>
          <w:iCs/>
        </w:rPr>
        <w:t>Biryani</w:t>
      </w:r>
      <w:r w:rsidR="00E65933" w:rsidRPr="00D410B2">
        <w:rPr>
          <w:rFonts w:asciiTheme="minorHAnsi" w:hAnsiTheme="minorHAnsi" w:cs="Arial"/>
          <w:iCs/>
        </w:rPr>
        <w:t>-</w:t>
      </w:r>
    </w:p>
    <w:p w:rsidR="001E531F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Lamb</w:t>
      </w:r>
      <w:r w:rsidR="00E37F9C">
        <w:rPr>
          <w:rFonts w:asciiTheme="minorHAnsi" w:hAnsiTheme="minorHAnsi" w:cs="Arial"/>
          <w:iCs/>
        </w:rPr>
        <w:t xml:space="preserve"> </w:t>
      </w:r>
      <w:r w:rsidR="00E65933">
        <w:rPr>
          <w:rFonts w:asciiTheme="minorHAnsi" w:hAnsiTheme="minorHAnsi" w:cs="Arial"/>
          <w:iCs/>
        </w:rPr>
        <w:t xml:space="preserve">Boneless, With </w:t>
      </w:r>
      <w:r w:rsidR="00E65933" w:rsidRPr="00D410B2">
        <w:rPr>
          <w:rFonts w:asciiTheme="minorHAnsi" w:hAnsiTheme="minorHAnsi" w:cs="Arial"/>
          <w:iCs/>
        </w:rPr>
        <w:t>Spices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Chicken Kadahi </w:t>
      </w:r>
      <w:r w:rsidR="00E65933">
        <w:rPr>
          <w:rFonts w:asciiTheme="minorHAnsi" w:hAnsiTheme="minorHAnsi" w:cs="Arial"/>
          <w:iCs/>
        </w:rPr>
        <w:t>–</w:t>
      </w:r>
    </w:p>
    <w:p w:rsidR="001E531F" w:rsidRPr="00D410B2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Chicken Cooked, Indian spices </w:t>
      </w:r>
      <w:r w:rsidR="00E65933" w:rsidRPr="00D410B2">
        <w:rPr>
          <w:rFonts w:asciiTheme="minorHAnsi" w:hAnsiTheme="minorHAnsi" w:cs="Arial"/>
          <w:iCs/>
        </w:rPr>
        <w:t>t &amp; Garlic with Coriander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 Tandoori</w:t>
      </w:r>
      <w:r w:rsidR="00E65933">
        <w:rPr>
          <w:rFonts w:asciiTheme="minorHAnsi" w:hAnsiTheme="minorHAnsi" w:cs="Arial"/>
          <w:b/>
          <w:iCs/>
        </w:rPr>
        <w:t xml:space="preserve"> </w:t>
      </w:r>
      <w:r w:rsidR="00B21813">
        <w:rPr>
          <w:rFonts w:asciiTheme="minorHAnsi" w:hAnsiTheme="minorHAnsi" w:cs="Arial"/>
          <w:b/>
          <w:iCs/>
        </w:rPr>
        <w:t xml:space="preserve">Mix </w:t>
      </w:r>
      <w:r w:rsidR="00E65933">
        <w:rPr>
          <w:rFonts w:asciiTheme="minorHAnsi" w:hAnsiTheme="minorHAnsi" w:cs="Arial"/>
          <w:b/>
          <w:iCs/>
        </w:rPr>
        <w:t>Grill</w:t>
      </w:r>
    </w:p>
    <w:p w:rsidR="00B21813" w:rsidRDefault="00B21813" w:rsidP="000E1D0B">
      <w:pPr>
        <w:rPr>
          <w:rFonts w:asciiTheme="minorHAnsi" w:hAnsiTheme="minorHAnsi" w:cs="Arial"/>
          <w:iCs/>
          <w:sz w:val="24"/>
          <w:szCs w:val="24"/>
        </w:rPr>
      </w:pPr>
      <w:r w:rsidRPr="00B21813">
        <w:rPr>
          <w:rFonts w:asciiTheme="minorHAnsi" w:hAnsiTheme="minorHAnsi" w:cs="Arial"/>
          <w:iCs/>
          <w:sz w:val="24"/>
          <w:szCs w:val="24"/>
        </w:rPr>
        <w:t xml:space="preserve">Served </w:t>
      </w:r>
      <w:r w:rsidR="0020245A">
        <w:rPr>
          <w:rFonts w:asciiTheme="minorHAnsi" w:hAnsiTheme="minorHAnsi" w:cs="Arial"/>
          <w:iCs/>
          <w:sz w:val="24"/>
          <w:szCs w:val="24"/>
        </w:rPr>
        <w:t xml:space="preserve">With fresh coriander chat masala </w:t>
      </w:r>
    </w:p>
    <w:p w:rsidR="0020245A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Fish mole kerala style </w:t>
      </w:r>
    </w:p>
    <w:p w:rsidR="0020245A" w:rsidRPr="000E5A3C" w:rsidRDefault="0020245A" w:rsidP="0020245A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Fish fillet cooked with mustard seed curry leaves &amp; Coconut milk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 xml:space="preserve">Dall makhani  </w:t>
      </w:r>
    </w:p>
    <w:p w:rsidR="00B61CF9" w:rsidRPr="00B61CF9" w:rsidRDefault="0020245A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Black lentil cooked with cream butter. Tomato fresh </w:t>
      </w:r>
    </w:p>
    <w:p w:rsidR="006A7277" w:rsidRDefault="0020245A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Aloo palak </w:t>
      </w:r>
    </w:p>
    <w:p w:rsidR="006A7277" w:rsidRDefault="00B61CF9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B61CF9">
        <w:rPr>
          <w:rFonts w:asciiTheme="minorHAnsi" w:hAnsiTheme="minorHAnsi" w:cs="Arial"/>
          <w:iCs/>
        </w:rPr>
        <w:t xml:space="preserve"> </w:t>
      </w:r>
      <w:r w:rsidR="0020245A">
        <w:rPr>
          <w:rFonts w:asciiTheme="minorHAnsi" w:hAnsiTheme="minorHAnsi" w:cs="Arial"/>
          <w:iCs/>
        </w:rPr>
        <w:t xml:space="preserve">Potato cooked with fresh spinach gravy </w:t>
      </w:r>
    </w:p>
    <w:p w:rsidR="006A7277" w:rsidRDefault="006A7277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b/>
          <w:iCs/>
        </w:rPr>
        <w:t>Baked P</w:t>
      </w:r>
      <w:r w:rsidR="00B61CF9" w:rsidRPr="00B61CF9">
        <w:rPr>
          <w:rFonts w:asciiTheme="minorHAnsi" w:hAnsiTheme="minorHAnsi" w:cs="Arial"/>
          <w:b/>
          <w:iCs/>
        </w:rPr>
        <w:t>asta</w:t>
      </w:r>
    </w:p>
    <w:p w:rsidR="001E531F" w:rsidRDefault="001E531F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D410B2">
        <w:rPr>
          <w:rFonts w:asciiTheme="minorHAnsi" w:hAnsiTheme="minorHAnsi" w:cs="Arial"/>
          <w:iCs/>
        </w:rPr>
        <w:t xml:space="preserve">Penne </w:t>
      </w:r>
      <w:r w:rsidR="00E37F9C">
        <w:rPr>
          <w:rFonts w:asciiTheme="minorHAnsi" w:hAnsiTheme="minorHAnsi" w:cs="Arial"/>
          <w:iCs/>
        </w:rPr>
        <w:t xml:space="preserve">Pasta </w:t>
      </w:r>
      <w:r w:rsidR="00E65933" w:rsidRPr="00D410B2">
        <w:rPr>
          <w:rFonts w:asciiTheme="minorHAnsi" w:hAnsiTheme="minorHAnsi" w:cs="Arial"/>
          <w:iCs/>
        </w:rPr>
        <w:t>Carbonara -</w:t>
      </w:r>
      <w:r w:rsidRPr="00D410B2">
        <w:rPr>
          <w:rFonts w:asciiTheme="minorHAnsi" w:hAnsiTheme="minorHAnsi" w:cs="Arial"/>
          <w:iCs/>
        </w:rPr>
        <w:t xml:space="preserve">Penne </w:t>
      </w:r>
      <w:r w:rsidR="00E65933" w:rsidRPr="00D410B2">
        <w:rPr>
          <w:rFonts w:asciiTheme="minorHAnsi" w:hAnsiTheme="minorHAnsi" w:cs="Arial"/>
          <w:iCs/>
        </w:rPr>
        <w:t>Pasta with White Sauce</w:t>
      </w:r>
    </w:p>
    <w:p w:rsidR="0020245A" w:rsidRPr="0020245A" w:rsidRDefault="0020245A" w:rsidP="0020245A">
      <w:pPr>
        <w:rPr>
          <w:rFonts w:asciiTheme="minorHAnsi" w:hAnsiTheme="minorHAnsi" w:cs="Arial"/>
          <w:b/>
          <w:iCs/>
          <w:sz w:val="24"/>
          <w:szCs w:val="24"/>
        </w:rPr>
      </w:pPr>
      <w:r w:rsidRPr="0020245A">
        <w:rPr>
          <w:rFonts w:asciiTheme="minorHAnsi" w:hAnsiTheme="minorHAnsi" w:cs="Arial"/>
          <w:b/>
          <w:iCs/>
          <w:sz w:val="24"/>
          <w:szCs w:val="24"/>
        </w:rPr>
        <w:t xml:space="preserve">White rice </w:t>
      </w:r>
    </w:p>
    <w:p w:rsidR="006A7277" w:rsidRPr="006A7277" w:rsidRDefault="006A7277" w:rsidP="000E1D0B">
      <w:pPr>
        <w:rPr>
          <w:rFonts w:asciiTheme="minorHAnsi" w:hAnsiTheme="minorHAnsi" w:cs="Arial"/>
          <w:iCs/>
          <w:sz w:val="24"/>
          <w:szCs w:val="24"/>
        </w:rPr>
      </w:pPr>
    </w:p>
    <w:p w:rsidR="006B3BC2" w:rsidRDefault="00D410B2" w:rsidP="000E1D0B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D410B2">
        <w:rPr>
          <w:rFonts w:asciiTheme="minorHAnsi" w:hAnsiTheme="minorHAnsi" w:cs="Arial"/>
          <w:b/>
          <w:iCs/>
        </w:rPr>
        <w:t>DESSERTS</w:t>
      </w:r>
    </w:p>
    <w:p w:rsidR="00A05127" w:rsidRPr="00A05127" w:rsidRDefault="00A05127" w:rsidP="000E1D0B"/>
    <w:p w:rsidR="00C71D6C" w:rsidRPr="00C71D6C" w:rsidRDefault="00C71D6C" w:rsidP="00C71D6C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C71D6C">
        <w:rPr>
          <w:rFonts w:asciiTheme="minorHAnsi" w:hAnsiTheme="minorHAnsi" w:cs="Arial"/>
          <w:iCs/>
        </w:rPr>
        <w:t>Gajar ka halwa, Rice Pudding, Mango, Chocolate &amp; Strawberry Mousse</w:t>
      </w:r>
    </w:p>
    <w:p w:rsidR="00C71D6C" w:rsidRPr="00C71D6C" w:rsidRDefault="00C71D6C" w:rsidP="00C71D6C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C71D6C">
        <w:rPr>
          <w:rFonts w:asciiTheme="minorHAnsi" w:hAnsiTheme="minorHAnsi" w:cs="Arial"/>
          <w:iCs/>
        </w:rPr>
        <w:t>Tiramisu, Black Forest Cake, Exotic Fresh Fruit Platter, Vanilla Fruit Cake</w:t>
      </w:r>
    </w:p>
    <w:p w:rsidR="00C71D6C" w:rsidRDefault="00C71D6C" w:rsidP="00C71D6C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C71D6C">
        <w:rPr>
          <w:rFonts w:asciiTheme="minorHAnsi" w:hAnsiTheme="minorHAnsi" w:cs="Arial"/>
          <w:iCs/>
        </w:rPr>
        <w:t xml:space="preserve">Selection of French Pastries </w:t>
      </w:r>
    </w:p>
    <w:p w:rsidR="00FE69DD" w:rsidRPr="00FE69DD" w:rsidRDefault="00FE69DD" w:rsidP="00FE69DD">
      <w:pPr>
        <w:rPr>
          <w:rFonts w:asciiTheme="minorHAnsi" w:hAnsiTheme="minorHAnsi" w:cs="Arial"/>
          <w:iCs/>
          <w:sz w:val="24"/>
          <w:szCs w:val="24"/>
        </w:rPr>
      </w:pPr>
      <w:r w:rsidRPr="00FE69DD">
        <w:rPr>
          <w:rFonts w:asciiTheme="minorHAnsi" w:hAnsiTheme="minorHAnsi" w:cs="Arial"/>
          <w:iCs/>
          <w:sz w:val="24"/>
          <w:szCs w:val="24"/>
        </w:rPr>
        <w:t>Rice Pudding,</w:t>
      </w:r>
    </w:p>
    <w:p w:rsidR="00C71D6C" w:rsidRPr="00FE69DD" w:rsidRDefault="00C71D6C" w:rsidP="00C71D6C">
      <w:pPr>
        <w:rPr>
          <w:rFonts w:asciiTheme="minorHAnsi" w:hAnsiTheme="minorHAnsi" w:cs="Arial"/>
          <w:iCs/>
          <w:sz w:val="24"/>
          <w:szCs w:val="24"/>
        </w:rPr>
      </w:pP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87D50" w:rsidRPr="00D410B2" w:rsidRDefault="00A87D50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530584" w:rsidRPr="006A7277" w:rsidRDefault="00530584" w:rsidP="000E1D0B">
      <w:pPr>
        <w:pStyle w:val="Subtitle"/>
        <w:spacing w:after="0"/>
        <w:jc w:val="left"/>
        <w:rPr>
          <w:rFonts w:asciiTheme="minorHAnsi" w:hAnsiTheme="minorHAnsi" w:cs="Arial"/>
          <w:iCs/>
        </w:rPr>
      </w:pPr>
      <w:bookmarkStart w:id="0" w:name="_GoBack"/>
      <w:bookmarkEnd w:id="0"/>
    </w:p>
    <w:sectPr w:rsidR="00530584" w:rsidRPr="006A7277" w:rsidSect="001E531F">
      <w:headerReference w:type="default" r:id="rId8"/>
      <w:footerReference w:type="default" r:id="rId9"/>
      <w:type w:val="continuous"/>
      <w:pgSz w:w="11907" w:h="16840" w:code="9"/>
      <w:pgMar w:top="720" w:right="720" w:bottom="720" w:left="720" w:header="43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786" w:rsidRDefault="00345786">
      <w:r>
        <w:separator/>
      </w:r>
    </w:p>
  </w:endnote>
  <w:endnote w:type="continuationSeparator" w:id="0">
    <w:p w:rsidR="00345786" w:rsidRDefault="0034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46F4" w:rsidRDefault="007A616C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27CC1D2D" wp14:editId="5C8802EA">
          <wp:simplePos x="0" y="0"/>
          <wp:positionH relativeFrom="column">
            <wp:posOffset>150495</wp:posOffset>
          </wp:positionH>
          <wp:positionV relativeFrom="paragraph">
            <wp:posOffset>-387350</wp:posOffset>
          </wp:positionV>
          <wp:extent cx="6280785" cy="1140460"/>
          <wp:effectExtent l="0" t="0" r="5715" b="2540"/>
          <wp:wrapTight wrapText="bothSides">
            <wp:wrapPolygon edited="0">
              <wp:start x="0" y="0"/>
              <wp:lineTo x="0" y="21287"/>
              <wp:lineTo x="21554" y="21287"/>
              <wp:lineTo x="2155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6280785" cy="1140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786" w:rsidRDefault="00345786">
      <w:r>
        <w:separator/>
      </w:r>
    </w:p>
  </w:footnote>
  <w:footnote w:type="continuationSeparator" w:id="0">
    <w:p w:rsidR="00345786" w:rsidRDefault="00345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873" w:rsidRPr="007E40E1" w:rsidRDefault="00C62822" w:rsidP="001E531F">
    <w:pPr>
      <w:pStyle w:val="Header"/>
      <w:jc w:val="center"/>
    </w:pPr>
    <w:r w:rsidRPr="00C62822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6.75pt;height:66.75pt">
          <v:imagedata r:id="rId1" o:title=""/>
        </v:shape>
        <o:OLEObject Type="Embed" ProgID="AcroExch.Document.DC" ShapeID="_x0000_i1025" DrawAspect="Content" ObjectID="_170902832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3EDE"/>
    <w:rsid w:val="000239A5"/>
    <w:rsid w:val="000246F4"/>
    <w:rsid w:val="000312E2"/>
    <w:rsid w:val="00032F24"/>
    <w:rsid w:val="00042A9A"/>
    <w:rsid w:val="0005079B"/>
    <w:rsid w:val="00054A18"/>
    <w:rsid w:val="00062177"/>
    <w:rsid w:val="000640DA"/>
    <w:rsid w:val="000717FB"/>
    <w:rsid w:val="00082660"/>
    <w:rsid w:val="000967EF"/>
    <w:rsid w:val="00097DEE"/>
    <w:rsid w:val="000A0005"/>
    <w:rsid w:val="000A70B4"/>
    <w:rsid w:val="000B05E6"/>
    <w:rsid w:val="000B5327"/>
    <w:rsid w:val="000B6862"/>
    <w:rsid w:val="000C1060"/>
    <w:rsid w:val="000C2665"/>
    <w:rsid w:val="000C64BC"/>
    <w:rsid w:val="000D35E5"/>
    <w:rsid w:val="000E1D0B"/>
    <w:rsid w:val="000E5A3C"/>
    <w:rsid w:val="00100466"/>
    <w:rsid w:val="00103143"/>
    <w:rsid w:val="00110330"/>
    <w:rsid w:val="001111E2"/>
    <w:rsid w:val="00111AC6"/>
    <w:rsid w:val="001167AF"/>
    <w:rsid w:val="00126540"/>
    <w:rsid w:val="00126985"/>
    <w:rsid w:val="00130E38"/>
    <w:rsid w:val="0013792E"/>
    <w:rsid w:val="0015215F"/>
    <w:rsid w:val="00153B0C"/>
    <w:rsid w:val="00157738"/>
    <w:rsid w:val="001760AC"/>
    <w:rsid w:val="0017646E"/>
    <w:rsid w:val="00181BC9"/>
    <w:rsid w:val="00190B28"/>
    <w:rsid w:val="00192A3B"/>
    <w:rsid w:val="001A4A6A"/>
    <w:rsid w:val="001B1AB7"/>
    <w:rsid w:val="001D204F"/>
    <w:rsid w:val="001D7C31"/>
    <w:rsid w:val="001E45BD"/>
    <w:rsid w:val="001E531F"/>
    <w:rsid w:val="001F1015"/>
    <w:rsid w:val="001F12E0"/>
    <w:rsid w:val="002002E9"/>
    <w:rsid w:val="0020245A"/>
    <w:rsid w:val="00203116"/>
    <w:rsid w:val="00206A98"/>
    <w:rsid w:val="002210B6"/>
    <w:rsid w:val="002247F1"/>
    <w:rsid w:val="0023000D"/>
    <w:rsid w:val="00231678"/>
    <w:rsid w:val="0026685F"/>
    <w:rsid w:val="002765A4"/>
    <w:rsid w:val="00286C18"/>
    <w:rsid w:val="00286CC6"/>
    <w:rsid w:val="00290B9D"/>
    <w:rsid w:val="0029186E"/>
    <w:rsid w:val="00292923"/>
    <w:rsid w:val="002A174E"/>
    <w:rsid w:val="002A4078"/>
    <w:rsid w:val="002A6425"/>
    <w:rsid w:val="002C2CDC"/>
    <w:rsid w:val="002C5E9E"/>
    <w:rsid w:val="002D71D8"/>
    <w:rsid w:val="002D7405"/>
    <w:rsid w:val="002F0092"/>
    <w:rsid w:val="002F3F21"/>
    <w:rsid w:val="00311075"/>
    <w:rsid w:val="00325F91"/>
    <w:rsid w:val="00332957"/>
    <w:rsid w:val="00345628"/>
    <w:rsid w:val="00345786"/>
    <w:rsid w:val="00346B94"/>
    <w:rsid w:val="00356DF2"/>
    <w:rsid w:val="00362BCF"/>
    <w:rsid w:val="003734D7"/>
    <w:rsid w:val="003772E2"/>
    <w:rsid w:val="00385D56"/>
    <w:rsid w:val="003947F2"/>
    <w:rsid w:val="003B20E9"/>
    <w:rsid w:val="003B654B"/>
    <w:rsid w:val="003C7F79"/>
    <w:rsid w:val="003D0C50"/>
    <w:rsid w:val="003D77E5"/>
    <w:rsid w:val="003F09B7"/>
    <w:rsid w:val="003F0D5A"/>
    <w:rsid w:val="003F25C8"/>
    <w:rsid w:val="003F2705"/>
    <w:rsid w:val="003F3C3F"/>
    <w:rsid w:val="004025B3"/>
    <w:rsid w:val="00411352"/>
    <w:rsid w:val="00427B9A"/>
    <w:rsid w:val="00430B80"/>
    <w:rsid w:val="00431DFF"/>
    <w:rsid w:val="004330B7"/>
    <w:rsid w:val="00442F6F"/>
    <w:rsid w:val="00450707"/>
    <w:rsid w:val="0049171E"/>
    <w:rsid w:val="00494A8F"/>
    <w:rsid w:val="00495CA6"/>
    <w:rsid w:val="00495DA7"/>
    <w:rsid w:val="004A18D6"/>
    <w:rsid w:val="004C1BFE"/>
    <w:rsid w:val="004C5C7B"/>
    <w:rsid w:val="004D51BA"/>
    <w:rsid w:val="004E6ACE"/>
    <w:rsid w:val="004F797B"/>
    <w:rsid w:val="00506B57"/>
    <w:rsid w:val="005140DD"/>
    <w:rsid w:val="00526187"/>
    <w:rsid w:val="00530584"/>
    <w:rsid w:val="0053288A"/>
    <w:rsid w:val="005353C0"/>
    <w:rsid w:val="0053776D"/>
    <w:rsid w:val="00537C64"/>
    <w:rsid w:val="00537EDE"/>
    <w:rsid w:val="00553521"/>
    <w:rsid w:val="00554DD3"/>
    <w:rsid w:val="00561B18"/>
    <w:rsid w:val="005623F2"/>
    <w:rsid w:val="00566F98"/>
    <w:rsid w:val="00590E35"/>
    <w:rsid w:val="005A52D8"/>
    <w:rsid w:val="005A6E58"/>
    <w:rsid w:val="005C505C"/>
    <w:rsid w:val="005E12EE"/>
    <w:rsid w:val="005E219A"/>
    <w:rsid w:val="00603DD2"/>
    <w:rsid w:val="00605F37"/>
    <w:rsid w:val="00615518"/>
    <w:rsid w:val="00621943"/>
    <w:rsid w:val="0062212F"/>
    <w:rsid w:val="006260CB"/>
    <w:rsid w:val="00626E4F"/>
    <w:rsid w:val="006332D4"/>
    <w:rsid w:val="00640B00"/>
    <w:rsid w:val="00667578"/>
    <w:rsid w:val="00672AAD"/>
    <w:rsid w:val="006779D2"/>
    <w:rsid w:val="00694639"/>
    <w:rsid w:val="006A7277"/>
    <w:rsid w:val="006B3BC2"/>
    <w:rsid w:val="006C3EE9"/>
    <w:rsid w:val="006D31DE"/>
    <w:rsid w:val="006D6BC9"/>
    <w:rsid w:val="006E0245"/>
    <w:rsid w:val="006E29BC"/>
    <w:rsid w:val="00702C41"/>
    <w:rsid w:val="00704C18"/>
    <w:rsid w:val="007301DD"/>
    <w:rsid w:val="00731B0B"/>
    <w:rsid w:val="007339FF"/>
    <w:rsid w:val="00737EE9"/>
    <w:rsid w:val="00760999"/>
    <w:rsid w:val="00767DB4"/>
    <w:rsid w:val="007745F5"/>
    <w:rsid w:val="0078741D"/>
    <w:rsid w:val="007A616C"/>
    <w:rsid w:val="007B07DC"/>
    <w:rsid w:val="007C0D23"/>
    <w:rsid w:val="007C2720"/>
    <w:rsid w:val="007D02C9"/>
    <w:rsid w:val="007D10F1"/>
    <w:rsid w:val="007D2581"/>
    <w:rsid w:val="007E2D30"/>
    <w:rsid w:val="007E40E1"/>
    <w:rsid w:val="007F3737"/>
    <w:rsid w:val="007F64B5"/>
    <w:rsid w:val="008021B2"/>
    <w:rsid w:val="008215E7"/>
    <w:rsid w:val="00834DAE"/>
    <w:rsid w:val="008353A4"/>
    <w:rsid w:val="008374B3"/>
    <w:rsid w:val="00840A93"/>
    <w:rsid w:val="00842240"/>
    <w:rsid w:val="00853702"/>
    <w:rsid w:val="008544DE"/>
    <w:rsid w:val="0086628D"/>
    <w:rsid w:val="00881044"/>
    <w:rsid w:val="0088422F"/>
    <w:rsid w:val="008A0BDF"/>
    <w:rsid w:val="008A6109"/>
    <w:rsid w:val="008B24D8"/>
    <w:rsid w:val="008C17A6"/>
    <w:rsid w:val="008D21BF"/>
    <w:rsid w:val="008D4D00"/>
    <w:rsid w:val="008D646D"/>
    <w:rsid w:val="008D69BD"/>
    <w:rsid w:val="008E1BEB"/>
    <w:rsid w:val="008E286C"/>
    <w:rsid w:val="008E7DEE"/>
    <w:rsid w:val="00903450"/>
    <w:rsid w:val="009049E6"/>
    <w:rsid w:val="00910947"/>
    <w:rsid w:val="009115EA"/>
    <w:rsid w:val="0091209B"/>
    <w:rsid w:val="00920A54"/>
    <w:rsid w:val="00920E84"/>
    <w:rsid w:val="009331B1"/>
    <w:rsid w:val="009333A9"/>
    <w:rsid w:val="0093559A"/>
    <w:rsid w:val="00940101"/>
    <w:rsid w:val="00951DBA"/>
    <w:rsid w:val="009522A4"/>
    <w:rsid w:val="00952DA9"/>
    <w:rsid w:val="00952EF1"/>
    <w:rsid w:val="00976C14"/>
    <w:rsid w:val="00985A75"/>
    <w:rsid w:val="009A3FAF"/>
    <w:rsid w:val="009A5165"/>
    <w:rsid w:val="009B18D5"/>
    <w:rsid w:val="009F4497"/>
    <w:rsid w:val="009F644A"/>
    <w:rsid w:val="009F6873"/>
    <w:rsid w:val="00A01A4C"/>
    <w:rsid w:val="00A03B0A"/>
    <w:rsid w:val="00A05127"/>
    <w:rsid w:val="00A21CB9"/>
    <w:rsid w:val="00A2442A"/>
    <w:rsid w:val="00A44989"/>
    <w:rsid w:val="00A56F86"/>
    <w:rsid w:val="00A753E1"/>
    <w:rsid w:val="00A84928"/>
    <w:rsid w:val="00A87D50"/>
    <w:rsid w:val="00A97290"/>
    <w:rsid w:val="00AB2B7A"/>
    <w:rsid w:val="00AB3750"/>
    <w:rsid w:val="00AB3D37"/>
    <w:rsid w:val="00AE108E"/>
    <w:rsid w:val="00AE7457"/>
    <w:rsid w:val="00AF6138"/>
    <w:rsid w:val="00B21813"/>
    <w:rsid w:val="00B24B91"/>
    <w:rsid w:val="00B4011F"/>
    <w:rsid w:val="00B51ECC"/>
    <w:rsid w:val="00B527A5"/>
    <w:rsid w:val="00B5663C"/>
    <w:rsid w:val="00B61CF9"/>
    <w:rsid w:val="00B631B0"/>
    <w:rsid w:val="00B65C30"/>
    <w:rsid w:val="00B81E95"/>
    <w:rsid w:val="00B852CE"/>
    <w:rsid w:val="00B92AF3"/>
    <w:rsid w:val="00BC014F"/>
    <w:rsid w:val="00BC73B5"/>
    <w:rsid w:val="00BD4EA6"/>
    <w:rsid w:val="00BD6AED"/>
    <w:rsid w:val="00BE1846"/>
    <w:rsid w:val="00BF6CC5"/>
    <w:rsid w:val="00C01A60"/>
    <w:rsid w:val="00C17DB5"/>
    <w:rsid w:val="00C20FB2"/>
    <w:rsid w:val="00C317FF"/>
    <w:rsid w:val="00C355CB"/>
    <w:rsid w:val="00C400A5"/>
    <w:rsid w:val="00C44BAF"/>
    <w:rsid w:val="00C50594"/>
    <w:rsid w:val="00C551B6"/>
    <w:rsid w:val="00C5779C"/>
    <w:rsid w:val="00C61D01"/>
    <w:rsid w:val="00C62822"/>
    <w:rsid w:val="00C70248"/>
    <w:rsid w:val="00C70D8A"/>
    <w:rsid w:val="00C71D6C"/>
    <w:rsid w:val="00C95790"/>
    <w:rsid w:val="00CB1A56"/>
    <w:rsid w:val="00CB4637"/>
    <w:rsid w:val="00CC1532"/>
    <w:rsid w:val="00CC2E02"/>
    <w:rsid w:val="00CD1E9F"/>
    <w:rsid w:val="00CD2673"/>
    <w:rsid w:val="00CE76A5"/>
    <w:rsid w:val="00CF3640"/>
    <w:rsid w:val="00D01BAE"/>
    <w:rsid w:val="00D03414"/>
    <w:rsid w:val="00D1006C"/>
    <w:rsid w:val="00D3341D"/>
    <w:rsid w:val="00D347B4"/>
    <w:rsid w:val="00D410B2"/>
    <w:rsid w:val="00D419EB"/>
    <w:rsid w:val="00D43B89"/>
    <w:rsid w:val="00D465C1"/>
    <w:rsid w:val="00D52E41"/>
    <w:rsid w:val="00D6242F"/>
    <w:rsid w:val="00D63931"/>
    <w:rsid w:val="00D66EED"/>
    <w:rsid w:val="00D66FB2"/>
    <w:rsid w:val="00D67E47"/>
    <w:rsid w:val="00D75C8C"/>
    <w:rsid w:val="00D85F77"/>
    <w:rsid w:val="00D913F8"/>
    <w:rsid w:val="00D95C36"/>
    <w:rsid w:val="00DB1891"/>
    <w:rsid w:val="00DB3740"/>
    <w:rsid w:val="00DC1134"/>
    <w:rsid w:val="00DC472E"/>
    <w:rsid w:val="00DE472F"/>
    <w:rsid w:val="00DE5FF6"/>
    <w:rsid w:val="00DF0CB7"/>
    <w:rsid w:val="00E03987"/>
    <w:rsid w:val="00E03FA5"/>
    <w:rsid w:val="00E104B3"/>
    <w:rsid w:val="00E13828"/>
    <w:rsid w:val="00E2499D"/>
    <w:rsid w:val="00E30F4E"/>
    <w:rsid w:val="00E36521"/>
    <w:rsid w:val="00E37F9C"/>
    <w:rsid w:val="00E40603"/>
    <w:rsid w:val="00E47C7C"/>
    <w:rsid w:val="00E54217"/>
    <w:rsid w:val="00E55BC2"/>
    <w:rsid w:val="00E61401"/>
    <w:rsid w:val="00E625AB"/>
    <w:rsid w:val="00E6378A"/>
    <w:rsid w:val="00E65933"/>
    <w:rsid w:val="00E67003"/>
    <w:rsid w:val="00E734D1"/>
    <w:rsid w:val="00E8611E"/>
    <w:rsid w:val="00E904DD"/>
    <w:rsid w:val="00E90A96"/>
    <w:rsid w:val="00EA090F"/>
    <w:rsid w:val="00EA13E3"/>
    <w:rsid w:val="00EB53F8"/>
    <w:rsid w:val="00EB634E"/>
    <w:rsid w:val="00EC4198"/>
    <w:rsid w:val="00ED1106"/>
    <w:rsid w:val="00EE2832"/>
    <w:rsid w:val="00EE5A0F"/>
    <w:rsid w:val="00EE7D4D"/>
    <w:rsid w:val="00EF38C1"/>
    <w:rsid w:val="00EF6B0C"/>
    <w:rsid w:val="00EF7327"/>
    <w:rsid w:val="00F10F0F"/>
    <w:rsid w:val="00F218B8"/>
    <w:rsid w:val="00F24353"/>
    <w:rsid w:val="00F24430"/>
    <w:rsid w:val="00F52CBC"/>
    <w:rsid w:val="00F635E1"/>
    <w:rsid w:val="00F76D21"/>
    <w:rsid w:val="00F770ED"/>
    <w:rsid w:val="00F82347"/>
    <w:rsid w:val="00F863E5"/>
    <w:rsid w:val="00F92706"/>
    <w:rsid w:val="00FA32D8"/>
    <w:rsid w:val="00FA6EAA"/>
    <w:rsid w:val="00FC2AA1"/>
    <w:rsid w:val="00FC4ABB"/>
    <w:rsid w:val="00FD0AC1"/>
    <w:rsid w:val="00FE2C80"/>
    <w:rsid w:val="00FE4B32"/>
    <w:rsid w:val="00FE69DD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CA4138"/>
  <w15:docId w15:val="{810718A3-CD7F-4815-859A-AADB1F9E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2E2"/>
  </w:style>
  <w:style w:type="paragraph" w:styleId="Heading1">
    <w:name w:val="heading 1"/>
    <w:basedOn w:val="Normal"/>
    <w:next w:val="Normal"/>
    <w:qFormat/>
    <w:rsid w:val="000312E2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0312E2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0312E2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23167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6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312E2"/>
    <w:pPr>
      <w:jc w:val="both"/>
    </w:pPr>
  </w:style>
  <w:style w:type="paragraph" w:styleId="BodyTextIndent">
    <w:name w:val="Body Text Indent"/>
    <w:basedOn w:val="Normal"/>
    <w:link w:val="BodyTextIndentChar"/>
    <w:rsid w:val="000312E2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0312E2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0312E2"/>
    <w:pPr>
      <w:ind w:left="720" w:hanging="720"/>
      <w:jc w:val="both"/>
    </w:pPr>
  </w:style>
  <w:style w:type="character" w:styleId="PageNumber">
    <w:name w:val="page number"/>
    <w:basedOn w:val="DefaultParagraphFont"/>
    <w:rsid w:val="000312E2"/>
  </w:style>
  <w:style w:type="paragraph" w:styleId="Header">
    <w:name w:val="header"/>
    <w:basedOn w:val="Normal"/>
    <w:rsid w:val="000312E2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312E2"/>
    <w:rPr>
      <w:color w:val="0000FF"/>
      <w:u w:val="single"/>
    </w:rPr>
  </w:style>
  <w:style w:type="paragraph" w:styleId="Title">
    <w:name w:val="Title"/>
    <w:basedOn w:val="Normal"/>
    <w:qFormat/>
    <w:rsid w:val="000312E2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316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67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8A610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24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D75A7F-1872-4E6E-98C9-3888A46F7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228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>OPERA2</vt:lpstr>
      <vt:lpstr>    </vt:lpstr>
      <vt:lpstr>    INDIAN RAMADAN BQT IFTAR MENU 2022</vt:lpstr>
      <vt:lpstr>    AED 140 per person</vt:lpstr>
      <vt:lpstr>    RAMADAN JUICES</vt:lpstr>
      <vt:lpstr>    Dried fruits on the table, Kamar el-din (dry apricot with sugar syrup)</vt:lpstr>
      <vt:lpstr>    Jalal (dates juice), Laban (yoghurt with garlic &amp; salt)</vt:lpstr>
      <vt:lpstr>    Dates, Figs, Apricots</vt:lpstr>
      <vt:lpstr>    </vt:lpstr>
      <vt:lpstr>    SALAD BAR </vt:lpstr>
      <vt:lpstr>    Red Marinated Indian grilled Vegetables salad </vt:lpstr>
      <vt:lpstr>    Beetroot Thalippu / Spicy Beetroot Salad,</vt:lpstr>
      <vt:lpstr>    South Indian Style Aloo Chana Chat, Fruit Chat, Kuchumber Salad, Moong Dal Salad</vt:lpstr>
      <vt:lpstr>    </vt:lpstr>
      <vt:lpstr>    ASSORTED BREAD DISPLAY</vt:lpstr>
      <vt:lpstr>    (Naan &amp; Roti)</vt:lpstr>
      <vt:lpstr>    </vt:lpstr>
      <vt:lpstr>    SOUP OF THE DAY</vt:lpstr>
      <vt:lpstr>    Tomato Ka Shorba with chili coriander leaves &amp; lemon wedges</vt:lpstr>
      <vt:lpstr>    </vt:lpstr>
      <vt:lpstr>    INTERNATIONAL MAIN COURSE</vt:lpstr>
      <vt:lpstr>    Lamb Biryani-</vt:lpstr>
      <vt:lpstr>    Lamb Boneless, With Spices</vt:lpstr>
      <vt:lpstr>    Chicken Kadahi –</vt:lpstr>
      <vt:lpstr>    Chicken Cooked, Indian spices t &amp; Garlic with Coriander</vt:lpstr>
      <vt:lpstr>    Tandoori Mix Grill</vt:lpstr>
      <vt:lpstr>    Fish mole kerala style </vt:lpstr>
      <vt:lpstr>    Fish fillet cooked with mustard seed curry leaves &amp; Coconut milk</vt:lpstr>
      <vt:lpstr>    Dall makhani  </vt:lpstr>
      <vt:lpstr>    Black lentil cooked with cream butter. Tomato fresh </vt:lpstr>
      <vt:lpstr>    Aloo palak </vt:lpstr>
      <vt:lpstr>    Potato cooked with fresh spinach gravy </vt:lpstr>
      <vt:lpstr>    Baked Pasta</vt:lpstr>
      <vt:lpstr>    Penne Pasta Carbonara -Penne Pasta with White Sauce</vt:lpstr>
      <vt:lpstr>    DESSERTS</vt:lpstr>
      <vt:lpstr>    Gajar ka halwa, Rice Pudding, Mango, Chocolate &amp; Strawberry Mousse</vt:lpstr>
      <vt:lpstr>    , Tiramisu, Black Forest Cake, Exotic Fresh Fruit Platter, Vanilla Fruit Cake</vt:lpstr>
      <vt:lpstr>    Selection of French Pastries Awamat, Basboussa</vt:lpstr>
      <vt:lpstr>    Umm Ali</vt:lpstr>
      <vt:lpstr>    </vt:lpstr>
      <vt:lpstr>    </vt:lpstr>
      <vt:lpstr>    </vt:lpstr>
    </vt:vector>
  </TitlesOfParts>
  <Company>MF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25</cp:revision>
  <cp:lastPrinted>2022-03-17T08:55:00Z</cp:lastPrinted>
  <dcterms:created xsi:type="dcterms:W3CDTF">2021-03-15T14:11:00Z</dcterms:created>
  <dcterms:modified xsi:type="dcterms:W3CDTF">2022-03-17T09:19:00Z</dcterms:modified>
</cp:coreProperties>
</file>