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28D" w:rsidRDefault="0086628D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sz w:val="36"/>
          <w:szCs w:val="36"/>
          <w:u w:val="single"/>
        </w:rPr>
      </w:pPr>
    </w:p>
    <w:p w:rsidR="00985A75" w:rsidRPr="0086628D" w:rsidRDefault="00D410B2" w:rsidP="000E1D0B">
      <w:pPr>
        <w:pStyle w:val="Subtitle"/>
        <w:spacing w:after="0"/>
        <w:rPr>
          <w:rFonts w:asciiTheme="minorHAnsi" w:hAnsiTheme="minorHAnsi" w:cs="Arial"/>
          <w:b/>
          <w:iCs/>
          <w:sz w:val="36"/>
          <w:szCs w:val="36"/>
          <w:u w:val="single"/>
        </w:rPr>
      </w:pPr>
      <w:r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>MY RAMADAN</w:t>
      </w:r>
      <w:r w:rsidR="003F09B7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 BQT</w:t>
      </w:r>
      <w:r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 IFTAR</w:t>
      </w:r>
      <w:r w:rsidR="00E37F9C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 </w:t>
      </w:r>
      <w:r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MENU </w:t>
      </w:r>
      <w:r w:rsidR="00E37F9C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>2022</w:t>
      </w:r>
    </w:p>
    <w:p w:rsidR="00985A75" w:rsidRPr="008A0142" w:rsidRDefault="000E1D0B" w:rsidP="000E1D0B">
      <w:pPr>
        <w:pStyle w:val="Subtitle"/>
        <w:spacing w:after="0"/>
        <w:rPr>
          <w:rFonts w:asciiTheme="minorHAnsi" w:hAnsiTheme="minorHAnsi" w:cs="Arial"/>
          <w:b/>
          <w:iCs/>
          <w:sz w:val="28"/>
          <w:szCs w:val="28"/>
        </w:rPr>
      </w:pPr>
      <w:r>
        <w:rPr>
          <w:rFonts w:asciiTheme="minorHAnsi" w:hAnsiTheme="minorHAnsi" w:cs="Arial"/>
          <w:b/>
          <w:iCs/>
          <w:sz w:val="28"/>
          <w:szCs w:val="28"/>
        </w:rPr>
        <w:t>AED 140</w:t>
      </w:r>
      <w:r w:rsidR="00E37F9C">
        <w:rPr>
          <w:rFonts w:asciiTheme="minorHAnsi" w:hAnsiTheme="minorHAnsi" w:cs="Arial"/>
          <w:b/>
          <w:iCs/>
          <w:sz w:val="28"/>
          <w:szCs w:val="28"/>
        </w:rPr>
        <w:t xml:space="preserve"> </w:t>
      </w:r>
      <w:r w:rsidR="00985A75" w:rsidRPr="00DD1B37">
        <w:rPr>
          <w:rFonts w:asciiTheme="minorHAnsi" w:hAnsiTheme="minorHAnsi" w:cs="Arial"/>
          <w:b/>
          <w:iCs/>
          <w:sz w:val="28"/>
          <w:szCs w:val="28"/>
        </w:rPr>
        <w:t>per person</w:t>
      </w:r>
    </w:p>
    <w:p w:rsidR="002A6425" w:rsidRPr="002A6425" w:rsidRDefault="002A6425" w:rsidP="000E1D0B"/>
    <w:p w:rsidR="00C95790" w:rsidRPr="00D410B2" w:rsidRDefault="00D410B2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RAMADAN JUICES</w:t>
      </w:r>
    </w:p>
    <w:p w:rsidR="00C95790" w:rsidRPr="00D410B2" w:rsidRDefault="0017646E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Dried fruits on the table</w:t>
      </w:r>
      <w:r w:rsidR="00D410B2" w:rsidRPr="00D410B2">
        <w:rPr>
          <w:rFonts w:asciiTheme="minorHAnsi" w:hAnsiTheme="minorHAnsi" w:cs="Arial"/>
          <w:iCs/>
        </w:rPr>
        <w:t>, Kamar</w:t>
      </w:r>
      <w:r w:rsidR="00C95790" w:rsidRPr="00D410B2">
        <w:rPr>
          <w:rFonts w:asciiTheme="minorHAnsi" w:hAnsiTheme="minorHAnsi" w:cs="Arial"/>
          <w:iCs/>
        </w:rPr>
        <w:t xml:space="preserve"> el-din (dry apricot with sugar syrup)</w:t>
      </w:r>
    </w:p>
    <w:p w:rsidR="00C95790" w:rsidRPr="00D410B2" w:rsidRDefault="00D410B2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Jalal</w:t>
      </w:r>
      <w:r w:rsidR="00C95790" w:rsidRPr="00D410B2">
        <w:rPr>
          <w:rFonts w:asciiTheme="minorHAnsi" w:hAnsiTheme="minorHAnsi" w:cs="Arial"/>
          <w:iCs/>
        </w:rPr>
        <w:t xml:space="preserve"> (dates juice)</w:t>
      </w:r>
      <w:r w:rsidRPr="00D410B2">
        <w:rPr>
          <w:rFonts w:asciiTheme="minorHAnsi" w:hAnsiTheme="minorHAnsi" w:cs="Arial"/>
          <w:iCs/>
        </w:rPr>
        <w:t>,</w:t>
      </w:r>
      <w:r w:rsidR="00C95790" w:rsidRPr="00D410B2">
        <w:rPr>
          <w:rFonts w:asciiTheme="minorHAnsi" w:hAnsiTheme="minorHAnsi" w:cs="Arial"/>
          <w:iCs/>
        </w:rPr>
        <w:t xml:space="preserve"> Laban (yoghurt with garlic</w:t>
      </w:r>
      <w:r w:rsidR="00AE108E" w:rsidRPr="00D410B2">
        <w:rPr>
          <w:rFonts w:asciiTheme="minorHAnsi" w:hAnsiTheme="minorHAnsi" w:cs="Arial"/>
          <w:iCs/>
        </w:rPr>
        <w:t xml:space="preserve"> &amp;</w:t>
      </w:r>
      <w:r w:rsidR="00C95790" w:rsidRPr="00D410B2">
        <w:rPr>
          <w:rFonts w:asciiTheme="minorHAnsi" w:hAnsiTheme="minorHAnsi" w:cs="Arial"/>
          <w:iCs/>
        </w:rPr>
        <w:t xml:space="preserve"> salt)</w:t>
      </w:r>
    </w:p>
    <w:p w:rsidR="00C95790" w:rsidRPr="00D410B2" w:rsidRDefault="00C9579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Dates, Figs, Apricots</w:t>
      </w:r>
    </w:p>
    <w:p w:rsidR="005A6E58" w:rsidRPr="00153B0C" w:rsidRDefault="005A6E58" w:rsidP="000E1D0B">
      <w:pPr>
        <w:pStyle w:val="Subtitle"/>
        <w:spacing w:after="0"/>
        <w:jc w:val="left"/>
        <w:rPr>
          <w:rFonts w:asciiTheme="minorHAnsi" w:hAnsiTheme="minorHAnsi" w:cs="Arial"/>
          <w:b/>
          <w:sz w:val="22"/>
          <w:szCs w:val="22"/>
        </w:rPr>
      </w:pPr>
    </w:p>
    <w:p w:rsidR="005A6E58" w:rsidRPr="00D410B2" w:rsidRDefault="00F863E5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BAKERY BASKET</w:t>
      </w:r>
      <w:r>
        <w:rPr>
          <w:rFonts w:asciiTheme="minorHAnsi" w:hAnsiTheme="minorHAnsi" w:cs="Arial"/>
          <w:b/>
          <w:iCs/>
        </w:rPr>
        <w:t xml:space="preserve"> STATION</w:t>
      </w:r>
    </w:p>
    <w:p w:rsidR="005A6E58" w:rsidRDefault="005A6E58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 xml:space="preserve">Selection of International Bread Rolls &amp; </w:t>
      </w:r>
      <w:r w:rsidR="00D410B2" w:rsidRPr="00D410B2">
        <w:rPr>
          <w:rFonts w:asciiTheme="minorHAnsi" w:hAnsiTheme="minorHAnsi" w:cs="Arial"/>
          <w:iCs/>
        </w:rPr>
        <w:t>Loafs, Arabic</w:t>
      </w:r>
      <w:r w:rsidRPr="00D410B2">
        <w:rPr>
          <w:rFonts w:asciiTheme="minorHAnsi" w:hAnsiTheme="minorHAnsi" w:cs="Arial"/>
          <w:iCs/>
        </w:rPr>
        <w:t xml:space="preserve"> Bread Selection</w:t>
      </w:r>
    </w:p>
    <w:p w:rsidR="00F863E5" w:rsidRPr="00F863E5" w:rsidRDefault="00F863E5" w:rsidP="000E1D0B">
      <w:pPr>
        <w:rPr>
          <w:rFonts w:asciiTheme="minorHAnsi" w:hAnsiTheme="minorHAnsi" w:cs="Arial"/>
          <w:iCs/>
          <w:sz w:val="24"/>
          <w:szCs w:val="24"/>
        </w:rPr>
      </w:pPr>
      <w:r w:rsidRPr="00F863E5">
        <w:rPr>
          <w:rFonts w:asciiTheme="minorHAnsi" w:hAnsiTheme="minorHAnsi" w:cs="Arial"/>
          <w:iCs/>
          <w:sz w:val="24"/>
          <w:szCs w:val="24"/>
        </w:rPr>
        <w:t>Asserted Arabic &amp; international cheese display</w:t>
      </w:r>
    </w:p>
    <w:p w:rsidR="00E734D1" w:rsidRPr="00D410B2" w:rsidRDefault="00E734D1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7E40E1" w:rsidRDefault="00D410B2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AL BUSTAN MEZZEH</w:t>
      </w:r>
    </w:p>
    <w:p w:rsidR="0086628D" w:rsidRDefault="00F863E5" w:rsidP="000E1D0B">
      <w:pPr>
        <w:rPr>
          <w:rFonts w:asciiTheme="minorHAnsi" w:hAnsiTheme="minorHAnsi" w:cs="Calibri"/>
          <w:b/>
          <w:color w:val="000000"/>
          <w:sz w:val="22"/>
          <w:szCs w:val="22"/>
        </w:rPr>
      </w:pPr>
      <w:r>
        <w:rPr>
          <w:rFonts w:asciiTheme="minorHAnsi" w:hAnsiTheme="minorHAnsi" w:cs="Calibri"/>
          <w:b/>
          <w:color w:val="000000"/>
          <w:sz w:val="22"/>
          <w:szCs w:val="22"/>
        </w:rPr>
        <w:t>H</w:t>
      </w:r>
      <w:r w:rsidRPr="008B6AEF">
        <w:rPr>
          <w:rFonts w:asciiTheme="minorHAnsi" w:hAnsiTheme="minorHAnsi" w:cs="Calibri"/>
          <w:b/>
          <w:color w:val="000000"/>
          <w:sz w:val="22"/>
          <w:szCs w:val="22"/>
        </w:rPr>
        <w:t>ummus</w:t>
      </w:r>
      <w:r>
        <w:rPr>
          <w:rFonts w:asciiTheme="minorHAnsi" w:hAnsiTheme="minorHAnsi" w:cs="Calibri"/>
          <w:b/>
          <w:color w:val="000000"/>
          <w:sz w:val="22"/>
          <w:szCs w:val="22"/>
        </w:rPr>
        <w:t>-</w:t>
      </w:r>
    </w:p>
    <w:p w:rsidR="00F863E5" w:rsidRPr="00F863E5" w:rsidRDefault="00F863E5" w:rsidP="000E1D0B">
      <w:pPr>
        <w:rPr>
          <w:rFonts w:asciiTheme="minorHAnsi" w:hAnsiTheme="minorHAnsi" w:cs="Calibri"/>
          <w:b/>
          <w:color w:val="000000"/>
          <w:sz w:val="22"/>
          <w:szCs w:val="22"/>
        </w:rPr>
      </w:pPr>
      <w:r w:rsidRPr="00957227">
        <w:rPr>
          <w:rFonts w:asciiTheme="minorHAnsi" w:hAnsiTheme="minorHAnsi" w:cs="Calibri"/>
          <w:color w:val="000000"/>
          <w:sz w:val="22"/>
          <w:szCs w:val="22"/>
        </w:rPr>
        <w:t>Ground</w:t>
      </w:r>
      <w:r w:rsidRPr="008B6AEF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86628D">
        <w:rPr>
          <w:rFonts w:asciiTheme="minorHAnsi" w:hAnsiTheme="minorHAnsi" w:cs="Calibri"/>
          <w:color w:val="000000"/>
          <w:sz w:val="22"/>
          <w:szCs w:val="22"/>
        </w:rPr>
        <w:t>Chickpea</w:t>
      </w:r>
      <w:r w:rsidR="0086628D" w:rsidRPr="00957227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86628D" w:rsidRPr="007318DB">
        <w:rPr>
          <w:rFonts w:asciiTheme="minorHAnsi" w:hAnsiTheme="minorHAnsi" w:cs="Calibri"/>
          <w:color w:val="000000"/>
          <w:sz w:val="22"/>
          <w:szCs w:val="22"/>
        </w:rPr>
        <w:t>with Tahini Paste</w:t>
      </w:r>
      <w:r w:rsidR="0086628D">
        <w:rPr>
          <w:rFonts w:asciiTheme="minorHAnsi" w:hAnsiTheme="minorHAnsi" w:cs="Calibri"/>
          <w:color w:val="000000"/>
          <w:sz w:val="22"/>
          <w:szCs w:val="22"/>
        </w:rPr>
        <w:t>, Olive</w:t>
      </w:r>
      <w:r w:rsidR="0086628D" w:rsidRPr="007318DB">
        <w:rPr>
          <w:rFonts w:asciiTheme="minorHAnsi" w:hAnsiTheme="minorHAnsi" w:cs="Calibri"/>
          <w:color w:val="000000"/>
          <w:sz w:val="22"/>
          <w:szCs w:val="22"/>
        </w:rPr>
        <w:t xml:space="preserve"> Oil</w:t>
      </w:r>
    </w:p>
    <w:p w:rsidR="0086628D" w:rsidRDefault="00F863E5" w:rsidP="000E1D0B">
      <w:pPr>
        <w:pStyle w:val="Subtitle"/>
        <w:spacing w:after="0"/>
        <w:jc w:val="left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7318DB">
        <w:rPr>
          <w:rFonts w:asciiTheme="minorHAnsi" w:hAnsiTheme="minorHAnsi" w:cstheme="majorBidi"/>
          <w:b/>
          <w:sz w:val="22"/>
          <w:szCs w:val="22"/>
          <w:lang w:val="fr-FR"/>
        </w:rPr>
        <w:t>Moutabel</w:t>
      </w:r>
      <w:r>
        <w:rPr>
          <w:rFonts w:asciiTheme="minorHAnsi" w:hAnsiTheme="minorHAnsi" w:cstheme="majorBidi"/>
          <w:b/>
          <w:sz w:val="22"/>
          <w:szCs w:val="22"/>
          <w:lang w:val="fr-FR"/>
        </w:rPr>
        <w:t xml:space="preserve"> </w:t>
      </w:r>
      <w:r w:rsidR="0086628D">
        <w:rPr>
          <w:rFonts w:asciiTheme="minorHAnsi" w:hAnsiTheme="minorHAnsi" w:cstheme="majorBidi"/>
          <w:b/>
          <w:sz w:val="22"/>
          <w:szCs w:val="22"/>
          <w:lang w:val="fr-FR"/>
        </w:rPr>
        <w:t>–</w:t>
      </w:r>
    </w:p>
    <w:p w:rsidR="00F863E5" w:rsidRPr="00F863E5" w:rsidRDefault="00F863E5" w:rsidP="000E1D0B">
      <w:pPr>
        <w:pStyle w:val="Subtitle"/>
        <w:spacing w:after="0"/>
        <w:jc w:val="left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957227">
        <w:rPr>
          <w:rFonts w:asciiTheme="minorHAnsi" w:hAnsiTheme="minorHAnsi" w:cs="Calibri"/>
          <w:color w:val="000000"/>
          <w:sz w:val="22"/>
          <w:szCs w:val="22"/>
        </w:rPr>
        <w:t xml:space="preserve">Ground </w:t>
      </w:r>
      <w:r w:rsidR="0086628D" w:rsidRPr="00957227">
        <w:rPr>
          <w:rFonts w:asciiTheme="minorHAnsi" w:hAnsiTheme="minorHAnsi" w:cs="Calibri"/>
          <w:color w:val="000000"/>
          <w:sz w:val="22"/>
          <w:szCs w:val="22"/>
        </w:rPr>
        <w:t>Beet</w:t>
      </w:r>
      <w:r w:rsidR="0086628D">
        <w:rPr>
          <w:rFonts w:asciiTheme="minorHAnsi" w:hAnsiTheme="minorHAnsi" w:cs="Calibri"/>
          <w:color w:val="000000"/>
          <w:sz w:val="22"/>
          <w:szCs w:val="22"/>
        </w:rPr>
        <w:t xml:space="preserve">root </w:t>
      </w:r>
      <w:r w:rsidR="0086628D" w:rsidRPr="007318DB">
        <w:rPr>
          <w:rFonts w:asciiTheme="minorHAnsi" w:hAnsiTheme="minorHAnsi" w:cs="Calibri"/>
          <w:color w:val="000000"/>
          <w:sz w:val="22"/>
          <w:szCs w:val="22"/>
        </w:rPr>
        <w:t>with Garlic, Lemon Juice and Tahini Paste Flavored With Olive Oil</w:t>
      </w:r>
    </w:p>
    <w:p w:rsidR="0086628D" w:rsidRDefault="00F863E5" w:rsidP="000E1D0B">
      <w:pPr>
        <w:pStyle w:val="Subtitle"/>
        <w:spacing w:after="0"/>
        <w:jc w:val="left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7318DB">
        <w:rPr>
          <w:rFonts w:asciiTheme="minorHAnsi" w:hAnsiTheme="minorHAnsi" w:cstheme="majorBidi"/>
          <w:b/>
          <w:sz w:val="22"/>
          <w:szCs w:val="22"/>
          <w:lang w:val="fr-FR"/>
        </w:rPr>
        <w:t>Tabbouleh</w:t>
      </w:r>
      <w:r w:rsidR="0086628D">
        <w:rPr>
          <w:rFonts w:asciiTheme="minorHAnsi" w:hAnsiTheme="minorHAnsi" w:cstheme="majorBidi"/>
          <w:b/>
          <w:sz w:val="22"/>
          <w:szCs w:val="22"/>
          <w:lang w:val="fr-FR"/>
        </w:rPr>
        <w:t>-</w:t>
      </w:r>
    </w:p>
    <w:p w:rsidR="00F863E5" w:rsidRPr="00F863E5" w:rsidRDefault="00F863E5" w:rsidP="000E1D0B">
      <w:pPr>
        <w:pStyle w:val="Subtitle"/>
        <w:spacing w:after="0"/>
        <w:jc w:val="left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7318DB">
        <w:rPr>
          <w:rFonts w:asciiTheme="minorHAnsi" w:hAnsiTheme="minorHAnsi" w:cs="Calibri"/>
          <w:color w:val="000000"/>
          <w:sz w:val="22"/>
          <w:szCs w:val="22"/>
        </w:rPr>
        <w:t xml:space="preserve">Freshly </w:t>
      </w:r>
      <w:r w:rsidR="0086628D" w:rsidRPr="007318DB">
        <w:rPr>
          <w:rFonts w:asciiTheme="minorHAnsi" w:hAnsiTheme="minorHAnsi" w:cs="Calibri"/>
          <w:color w:val="000000"/>
          <w:sz w:val="22"/>
          <w:szCs w:val="22"/>
        </w:rPr>
        <w:t>Chopped Local Parsley, Tomatoes, Onion, Fresh Mint,</w:t>
      </w:r>
      <w:r w:rsidR="0086628D">
        <w:rPr>
          <w:rFonts w:asciiTheme="minorHAnsi" w:hAnsiTheme="minorHAnsi" w:cs="Calibri"/>
          <w:color w:val="000000"/>
          <w:sz w:val="22"/>
          <w:szCs w:val="22"/>
        </w:rPr>
        <w:t xml:space="preserve"> Cracked Wheat, Lemon Juice, Olive</w:t>
      </w:r>
      <w:r w:rsidR="0086628D" w:rsidRPr="007318DB">
        <w:rPr>
          <w:rFonts w:asciiTheme="minorHAnsi" w:hAnsiTheme="minorHAnsi" w:cs="Calibri"/>
          <w:color w:val="000000"/>
          <w:sz w:val="22"/>
          <w:szCs w:val="22"/>
        </w:rPr>
        <w:t xml:space="preserve"> Oil</w:t>
      </w:r>
    </w:p>
    <w:p w:rsidR="0086628D" w:rsidRDefault="00F863E5" w:rsidP="000E1D0B">
      <w:pPr>
        <w:pStyle w:val="Subtitle"/>
        <w:spacing w:after="0"/>
        <w:jc w:val="left"/>
        <w:rPr>
          <w:rFonts w:asciiTheme="minorHAnsi" w:hAnsiTheme="minorHAnsi" w:cstheme="majorBidi"/>
          <w:b/>
          <w:sz w:val="22"/>
          <w:szCs w:val="22"/>
          <w:lang w:val="fr-FR"/>
        </w:rPr>
      </w:pPr>
      <w:r>
        <w:rPr>
          <w:rFonts w:asciiTheme="minorHAnsi" w:hAnsiTheme="minorHAnsi" w:cstheme="majorBidi"/>
          <w:b/>
          <w:sz w:val="22"/>
          <w:szCs w:val="22"/>
          <w:lang w:val="fr-FR"/>
        </w:rPr>
        <w:t>Fatoush</w:t>
      </w:r>
      <w:r w:rsidR="0086628D">
        <w:rPr>
          <w:rFonts w:asciiTheme="minorHAnsi" w:hAnsiTheme="minorHAnsi" w:cstheme="majorBidi"/>
          <w:b/>
          <w:sz w:val="22"/>
          <w:szCs w:val="22"/>
          <w:lang w:val="fr-FR"/>
        </w:rPr>
        <w:t>-</w:t>
      </w:r>
    </w:p>
    <w:p w:rsidR="00F863E5" w:rsidRPr="00F863E5" w:rsidRDefault="00F863E5" w:rsidP="000E1D0B">
      <w:pPr>
        <w:pStyle w:val="Subtitle"/>
        <w:spacing w:after="0"/>
        <w:jc w:val="left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7318DB">
        <w:rPr>
          <w:rFonts w:asciiTheme="minorHAnsi" w:hAnsiTheme="minorHAnsi"/>
          <w:sz w:val="22"/>
          <w:szCs w:val="22"/>
        </w:rPr>
        <w:t xml:space="preserve">Local </w:t>
      </w:r>
      <w:r w:rsidR="0086628D" w:rsidRPr="007318DB">
        <w:rPr>
          <w:rFonts w:asciiTheme="minorHAnsi" w:hAnsiTheme="minorHAnsi"/>
          <w:sz w:val="22"/>
          <w:szCs w:val="22"/>
        </w:rPr>
        <w:t>Lettuce, Tomato, Cucumber</w:t>
      </w:r>
      <w:r w:rsidR="0086628D">
        <w:rPr>
          <w:rFonts w:asciiTheme="minorHAnsi" w:hAnsiTheme="minorHAnsi"/>
          <w:sz w:val="22"/>
          <w:szCs w:val="22"/>
        </w:rPr>
        <w:t xml:space="preserve"> &amp; Parsley, Radish, Onion</w:t>
      </w:r>
      <w:r w:rsidR="0086628D" w:rsidRPr="007318DB">
        <w:rPr>
          <w:rFonts w:asciiTheme="minorHAnsi" w:hAnsiTheme="minorHAnsi"/>
          <w:sz w:val="22"/>
          <w:szCs w:val="22"/>
        </w:rPr>
        <w:t>, Fried Bread, Olive Oil, Lemon Juice</w:t>
      </w:r>
    </w:p>
    <w:p w:rsidR="0086628D" w:rsidRDefault="00840A93" w:rsidP="000E1D0B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840A93">
        <w:rPr>
          <w:rFonts w:asciiTheme="minorHAnsi" w:hAnsiTheme="minorHAnsi"/>
          <w:b/>
          <w:color w:val="auto"/>
          <w:sz w:val="22"/>
          <w:szCs w:val="22"/>
        </w:rPr>
        <w:t>Muhammar</w:t>
      </w:r>
      <w:r w:rsidRPr="00840A93">
        <w:rPr>
          <w:rFonts w:asciiTheme="minorHAnsi" w:hAnsiTheme="minorHAnsi"/>
          <w:color w:val="auto"/>
          <w:sz w:val="22"/>
          <w:szCs w:val="22"/>
        </w:rPr>
        <w:t>a</w:t>
      </w:r>
    </w:p>
    <w:p w:rsidR="00840A93" w:rsidRPr="00840A93" w:rsidRDefault="0086628D" w:rsidP="000E1D0B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840A93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840A93" w:rsidRPr="00840A93">
        <w:rPr>
          <w:rFonts w:asciiTheme="minorHAnsi" w:hAnsiTheme="minorHAnsi"/>
          <w:color w:val="auto"/>
          <w:sz w:val="22"/>
          <w:szCs w:val="22"/>
        </w:rPr>
        <w:t xml:space="preserve">Breadcrumbs </w:t>
      </w:r>
      <w:r w:rsidRPr="00840A93">
        <w:rPr>
          <w:rFonts w:asciiTheme="minorHAnsi" w:hAnsiTheme="minorHAnsi"/>
          <w:color w:val="auto"/>
          <w:sz w:val="22"/>
          <w:szCs w:val="22"/>
        </w:rPr>
        <w:t xml:space="preserve">Mix It with </w:t>
      </w:r>
      <w:r w:rsidR="00840A93" w:rsidRPr="00840A93">
        <w:rPr>
          <w:rFonts w:asciiTheme="minorHAnsi" w:hAnsiTheme="minorHAnsi"/>
          <w:color w:val="auto"/>
          <w:sz w:val="22"/>
          <w:szCs w:val="22"/>
        </w:rPr>
        <w:t xml:space="preserve">Arabic </w:t>
      </w:r>
      <w:r w:rsidRPr="00840A93">
        <w:rPr>
          <w:rFonts w:asciiTheme="minorHAnsi" w:hAnsiTheme="minorHAnsi"/>
          <w:color w:val="auto"/>
          <w:sz w:val="22"/>
          <w:szCs w:val="22"/>
        </w:rPr>
        <w:t>Chilly Past</w:t>
      </w:r>
    </w:p>
    <w:p w:rsidR="0086628D" w:rsidRDefault="00840A93" w:rsidP="000E1D0B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840A93">
        <w:rPr>
          <w:rFonts w:asciiTheme="minorHAnsi" w:hAnsiTheme="minorHAnsi"/>
          <w:b/>
          <w:color w:val="auto"/>
          <w:sz w:val="22"/>
          <w:szCs w:val="22"/>
        </w:rPr>
        <w:t>Mujadara</w:t>
      </w:r>
    </w:p>
    <w:p w:rsidR="00840A93" w:rsidRPr="00840A93" w:rsidRDefault="0086628D" w:rsidP="000E1D0B">
      <w:pPr>
        <w:pStyle w:val="Default"/>
        <w:rPr>
          <w:rFonts w:asciiTheme="minorHAnsi" w:hAnsiTheme="minorHAnsi"/>
          <w:color w:val="auto"/>
          <w:sz w:val="22"/>
          <w:szCs w:val="22"/>
        </w:rPr>
      </w:pPr>
      <w:r w:rsidRPr="00840A93">
        <w:rPr>
          <w:rFonts w:asciiTheme="minorHAnsi" w:hAnsiTheme="minorHAnsi"/>
          <w:color w:val="auto"/>
          <w:sz w:val="22"/>
          <w:szCs w:val="22"/>
        </w:rPr>
        <w:t>Onion</w:t>
      </w:r>
      <w:r w:rsidR="00840A93" w:rsidRPr="00840A93">
        <w:rPr>
          <w:rFonts w:asciiTheme="minorHAnsi" w:hAnsiTheme="minorHAnsi"/>
          <w:color w:val="auto"/>
          <w:sz w:val="22"/>
          <w:szCs w:val="22"/>
        </w:rPr>
        <w:t xml:space="preserve"> </w:t>
      </w:r>
      <w:r w:rsidRPr="00840A93">
        <w:rPr>
          <w:rFonts w:asciiTheme="minorHAnsi" w:hAnsiTheme="minorHAnsi"/>
          <w:color w:val="auto"/>
          <w:sz w:val="22"/>
          <w:szCs w:val="22"/>
        </w:rPr>
        <w:t xml:space="preserve">Sauté with </w:t>
      </w:r>
      <w:r w:rsidR="00840A93" w:rsidRPr="00840A93">
        <w:rPr>
          <w:rFonts w:asciiTheme="minorHAnsi" w:hAnsiTheme="minorHAnsi"/>
          <w:color w:val="auto"/>
          <w:sz w:val="22"/>
          <w:szCs w:val="22"/>
        </w:rPr>
        <w:t xml:space="preserve">Rice </w:t>
      </w:r>
      <w:r w:rsidRPr="00840A93">
        <w:rPr>
          <w:rFonts w:asciiTheme="minorHAnsi" w:hAnsiTheme="minorHAnsi"/>
          <w:color w:val="auto"/>
          <w:sz w:val="22"/>
          <w:szCs w:val="22"/>
        </w:rPr>
        <w:t xml:space="preserve">and Green </w:t>
      </w:r>
      <w:r w:rsidR="00840A93" w:rsidRPr="00840A93">
        <w:rPr>
          <w:rFonts w:asciiTheme="minorHAnsi" w:hAnsiTheme="minorHAnsi"/>
          <w:color w:val="auto"/>
          <w:sz w:val="22"/>
          <w:szCs w:val="22"/>
        </w:rPr>
        <w:t>Lentil Salad</w:t>
      </w:r>
    </w:p>
    <w:p w:rsidR="0086628D" w:rsidRDefault="00840A93" w:rsidP="000E1D0B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  <w:r w:rsidRPr="00840A93">
        <w:rPr>
          <w:rFonts w:asciiTheme="minorHAnsi" w:hAnsiTheme="minorHAnsi"/>
          <w:b/>
          <w:sz w:val="22"/>
          <w:szCs w:val="22"/>
        </w:rPr>
        <w:t xml:space="preserve">Shanklish </w:t>
      </w:r>
      <w:r w:rsidR="0086628D" w:rsidRPr="00840A93">
        <w:rPr>
          <w:rFonts w:asciiTheme="minorHAnsi" w:hAnsiTheme="minorHAnsi"/>
          <w:b/>
          <w:sz w:val="22"/>
          <w:szCs w:val="22"/>
        </w:rPr>
        <w:t>Salad</w:t>
      </w:r>
    </w:p>
    <w:p w:rsidR="00840A93" w:rsidRPr="00840A93" w:rsidRDefault="0086628D" w:rsidP="000E1D0B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  <w:r w:rsidRPr="00840A93">
        <w:rPr>
          <w:rFonts w:asciiTheme="minorHAnsi" w:hAnsiTheme="minorHAnsi"/>
          <w:sz w:val="22"/>
          <w:szCs w:val="22"/>
        </w:rPr>
        <w:t xml:space="preserve"> </w:t>
      </w:r>
      <w:r w:rsidR="00840A93" w:rsidRPr="00840A93">
        <w:rPr>
          <w:rFonts w:asciiTheme="minorHAnsi" w:hAnsiTheme="minorHAnsi"/>
          <w:sz w:val="22"/>
          <w:szCs w:val="22"/>
        </w:rPr>
        <w:t xml:space="preserve">Arabic </w:t>
      </w:r>
      <w:r w:rsidRPr="00840A93">
        <w:rPr>
          <w:rFonts w:asciiTheme="minorHAnsi" w:hAnsiTheme="minorHAnsi"/>
          <w:sz w:val="22"/>
          <w:szCs w:val="22"/>
        </w:rPr>
        <w:t>Dry Cheese (</w:t>
      </w:r>
      <w:r w:rsidR="00840A93" w:rsidRPr="00840A93">
        <w:rPr>
          <w:rFonts w:asciiTheme="minorHAnsi" w:hAnsiTheme="minorHAnsi"/>
          <w:sz w:val="22"/>
          <w:szCs w:val="22"/>
        </w:rPr>
        <w:t>Shanklish</w:t>
      </w:r>
      <w:r w:rsidRPr="00840A93">
        <w:rPr>
          <w:rFonts w:asciiTheme="minorHAnsi" w:hAnsiTheme="minorHAnsi"/>
          <w:sz w:val="22"/>
          <w:szCs w:val="22"/>
        </w:rPr>
        <w:t>) Mix With Vegetable</w:t>
      </w:r>
    </w:p>
    <w:p w:rsidR="0086628D" w:rsidRDefault="00840A93" w:rsidP="000E1D0B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  <w:r w:rsidRPr="00840A93">
        <w:rPr>
          <w:rFonts w:asciiTheme="minorHAnsi" w:hAnsiTheme="minorHAnsi"/>
          <w:b/>
          <w:sz w:val="22"/>
          <w:szCs w:val="22"/>
        </w:rPr>
        <w:t>Makdous</w:t>
      </w:r>
    </w:p>
    <w:p w:rsidR="00840A93" w:rsidRDefault="0086628D" w:rsidP="000E1D0B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  <w:r w:rsidRPr="00840A93">
        <w:rPr>
          <w:rFonts w:asciiTheme="minorHAnsi" w:hAnsiTheme="minorHAnsi"/>
          <w:sz w:val="22"/>
          <w:szCs w:val="22"/>
        </w:rPr>
        <w:t xml:space="preserve"> Baby</w:t>
      </w:r>
      <w:r w:rsidR="00840A93" w:rsidRPr="00840A93">
        <w:rPr>
          <w:rFonts w:asciiTheme="minorHAnsi" w:hAnsiTheme="minorHAnsi"/>
          <w:sz w:val="22"/>
          <w:szCs w:val="22"/>
        </w:rPr>
        <w:t xml:space="preserve"> </w:t>
      </w:r>
      <w:r w:rsidRPr="00840A93">
        <w:rPr>
          <w:rFonts w:asciiTheme="minorHAnsi" w:hAnsiTheme="minorHAnsi"/>
          <w:sz w:val="22"/>
          <w:szCs w:val="22"/>
        </w:rPr>
        <w:t>Eggplant Stuffed With Chili and Walnuts in Oil</w:t>
      </w:r>
    </w:p>
    <w:p w:rsidR="0086628D" w:rsidRDefault="00840A93" w:rsidP="000E1D0B">
      <w:pPr>
        <w:pStyle w:val="Subtitle"/>
        <w:spacing w:after="0"/>
        <w:jc w:val="left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 xml:space="preserve">Mix </w:t>
      </w:r>
      <w:r w:rsidR="0086628D" w:rsidRPr="007318DB">
        <w:rPr>
          <w:rFonts w:asciiTheme="minorHAnsi" w:hAnsiTheme="minorHAnsi"/>
          <w:b/>
          <w:sz w:val="22"/>
          <w:szCs w:val="22"/>
        </w:rPr>
        <w:t>Pickles &amp; Olive</w:t>
      </w:r>
    </w:p>
    <w:p w:rsidR="00840A93" w:rsidRPr="00F863E5" w:rsidRDefault="00840A93" w:rsidP="000E1D0B">
      <w:pPr>
        <w:pStyle w:val="Subtitle"/>
        <w:spacing w:after="0"/>
        <w:jc w:val="left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 xml:space="preserve">Black </w:t>
      </w:r>
      <w:r w:rsidR="0086628D" w:rsidRPr="007318DB">
        <w:rPr>
          <w:rFonts w:asciiTheme="minorHAnsi" w:hAnsiTheme="minorHAnsi"/>
          <w:sz w:val="22"/>
          <w:szCs w:val="22"/>
        </w:rPr>
        <w:t>&amp; Green Live, Mix Pick</w:t>
      </w:r>
      <w:r w:rsidR="0086628D">
        <w:rPr>
          <w:rFonts w:asciiTheme="minorHAnsi" w:hAnsiTheme="minorHAnsi"/>
          <w:sz w:val="22"/>
          <w:szCs w:val="22"/>
        </w:rPr>
        <w:t>les, Turnip Pickle, Chili Pickle</w:t>
      </w:r>
    </w:p>
    <w:p w:rsidR="0086628D" w:rsidRDefault="00840A93" w:rsidP="000E1D0B">
      <w:pPr>
        <w:pStyle w:val="Subtitle"/>
        <w:spacing w:after="0"/>
        <w:jc w:val="left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 xml:space="preserve">Fried Vegetable </w:t>
      </w:r>
      <w:r w:rsidR="0086628D" w:rsidRPr="007318DB">
        <w:rPr>
          <w:rFonts w:asciiTheme="minorHAnsi" w:hAnsiTheme="minorHAnsi"/>
          <w:b/>
          <w:sz w:val="22"/>
          <w:szCs w:val="22"/>
        </w:rPr>
        <w:t xml:space="preserve">with </w:t>
      </w:r>
      <w:r w:rsidRPr="007318DB">
        <w:rPr>
          <w:rFonts w:asciiTheme="minorHAnsi" w:hAnsiTheme="minorHAnsi"/>
          <w:b/>
          <w:sz w:val="22"/>
          <w:szCs w:val="22"/>
        </w:rPr>
        <w:t xml:space="preserve">Tahina </w:t>
      </w:r>
      <w:r w:rsidR="0086628D" w:rsidRPr="007318DB">
        <w:rPr>
          <w:rFonts w:asciiTheme="minorHAnsi" w:hAnsiTheme="minorHAnsi"/>
          <w:b/>
          <w:sz w:val="22"/>
          <w:szCs w:val="22"/>
        </w:rPr>
        <w:t>Sauce</w:t>
      </w:r>
    </w:p>
    <w:p w:rsidR="00840A93" w:rsidRDefault="00840A93" w:rsidP="000E1D0B">
      <w:pPr>
        <w:pStyle w:val="Subtitle"/>
        <w:spacing w:after="0"/>
        <w:jc w:val="left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 xml:space="preserve">Fry </w:t>
      </w:r>
      <w:r w:rsidR="0086628D" w:rsidRPr="007318DB">
        <w:rPr>
          <w:rFonts w:asciiTheme="minorHAnsi" w:hAnsiTheme="minorHAnsi"/>
          <w:sz w:val="22"/>
          <w:szCs w:val="22"/>
        </w:rPr>
        <w:t>Eggplant, Marrow, Zucchini, and Cauliflower, With Tahini Sauce</w:t>
      </w:r>
    </w:p>
    <w:p w:rsidR="00E734D1" w:rsidRPr="0086628D" w:rsidRDefault="00840A93" w:rsidP="000E1D0B">
      <w:pPr>
        <w:rPr>
          <w:rFonts w:asciiTheme="minorHAnsi" w:hAnsiTheme="minorHAnsi"/>
          <w:sz w:val="22"/>
          <w:szCs w:val="22"/>
        </w:rPr>
      </w:pPr>
      <w:r w:rsidRPr="00F863E5">
        <w:rPr>
          <w:rFonts w:asciiTheme="minorHAnsi" w:hAnsiTheme="minorHAnsi"/>
          <w:sz w:val="22"/>
          <w:szCs w:val="22"/>
        </w:rPr>
        <w:t xml:space="preserve">Rocca </w:t>
      </w:r>
      <w:r w:rsidR="0086628D" w:rsidRPr="00F863E5">
        <w:rPr>
          <w:rFonts w:asciiTheme="minorHAnsi" w:hAnsiTheme="minorHAnsi"/>
          <w:sz w:val="22"/>
          <w:szCs w:val="22"/>
        </w:rPr>
        <w:t>Salad with</w:t>
      </w:r>
      <w:r w:rsidR="0086628D">
        <w:rPr>
          <w:rFonts w:asciiTheme="minorHAnsi" w:hAnsiTheme="minorHAnsi"/>
          <w:sz w:val="22"/>
          <w:szCs w:val="22"/>
        </w:rPr>
        <w:t xml:space="preserve"> Cheese,</w:t>
      </w:r>
      <w:r w:rsidR="0086628D" w:rsidRPr="00F863E5">
        <w:rPr>
          <w:rFonts w:asciiTheme="minorHAnsi" w:hAnsiTheme="minorHAnsi"/>
          <w:sz w:val="22"/>
          <w:szCs w:val="22"/>
        </w:rPr>
        <w:t xml:space="preserve"> Walnut Pomegranate Dressing</w:t>
      </w:r>
    </w:p>
    <w:p w:rsidR="0086628D" w:rsidRDefault="0086628D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</w:p>
    <w:p w:rsidR="005A6E58" w:rsidRP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6A7277">
        <w:rPr>
          <w:rFonts w:asciiTheme="minorHAnsi" w:hAnsiTheme="minorHAnsi" w:cs="Arial"/>
          <w:b/>
          <w:iCs/>
        </w:rPr>
        <w:t>SELECTION OF SALAD BAR</w:t>
      </w:r>
    </w:p>
    <w:p w:rsidR="00530584" w:rsidRPr="00D410B2" w:rsidRDefault="005A6E58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 xml:space="preserve">Carrot, tomato wedges, sliced cucumber, </w:t>
      </w:r>
      <w:r w:rsidR="00530584" w:rsidRPr="00D410B2">
        <w:rPr>
          <w:rFonts w:asciiTheme="minorHAnsi" w:hAnsiTheme="minorHAnsi" w:cs="Arial"/>
          <w:iCs/>
        </w:rPr>
        <w:t>m</w:t>
      </w:r>
      <w:r w:rsidRPr="00D410B2">
        <w:rPr>
          <w:rFonts w:asciiTheme="minorHAnsi" w:hAnsiTheme="minorHAnsi" w:cs="Arial"/>
          <w:iCs/>
        </w:rPr>
        <w:t>ixed lettuce</w:t>
      </w:r>
    </w:p>
    <w:p w:rsidR="00F863E5" w:rsidRDefault="0017646E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Curried Potato Salad</w:t>
      </w:r>
      <w:r w:rsidR="001E531F" w:rsidRPr="00D410B2">
        <w:rPr>
          <w:rFonts w:asciiTheme="minorHAnsi" w:hAnsiTheme="minorHAnsi" w:cs="Arial"/>
          <w:iCs/>
        </w:rPr>
        <w:t xml:space="preserve">, </w:t>
      </w:r>
      <w:r w:rsidR="00153B0C" w:rsidRPr="00D410B2">
        <w:rPr>
          <w:rFonts w:asciiTheme="minorHAnsi" w:hAnsiTheme="minorHAnsi" w:cs="Arial"/>
          <w:iCs/>
        </w:rPr>
        <w:t xml:space="preserve">Coleslaw </w:t>
      </w:r>
      <w:r w:rsidR="00D410B2" w:rsidRPr="00D410B2">
        <w:rPr>
          <w:rFonts w:asciiTheme="minorHAnsi" w:hAnsiTheme="minorHAnsi" w:cs="Arial"/>
          <w:iCs/>
        </w:rPr>
        <w:t xml:space="preserve">salad, </w:t>
      </w:r>
      <w:r w:rsidR="005A6E58" w:rsidRPr="00D410B2">
        <w:rPr>
          <w:rFonts w:asciiTheme="minorHAnsi" w:hAnsiTheme="minorHAnsi" w:cs="Arial"/>
          <w:iCs/>
        </w:rPr>
        <w:t>Grilled beef salad with</w:t>
      </w:r>
      <w:r w:rsidR="001E531F" w:rsidRPr="00D410B2">
        <w:rPr>
          <w:rFonts w:asciiTheme="minorHAnsi" w:hAnsiTheme="minorHAnsi" w:cs="Arial"/>
          <w:iCs/>
        </w:rPr>
        <w:t xml:space="preserve"> balsamic</w:t>
      </w:r>
      <w:r w:rsidR="005A6E58" w:rsidRPr="00D410B2">
        <w:rPr>
          <w:rFonts w:asciiTheme="minorHAnsi" w:hAnsiTheme="minorHAnsi" w:cs="Arial"/>
          <w:iCs/>
        </w:rPr>
        <w:t xml:space="preserve"> green </w:t>
      </w:r>
      <w:r w:rsidR="00D410B2" w:rsidRPr="00D410B2">
        <w:rPr>
          <w:rFonts w:asciiTheme="minorHAnsi" w:hAnsiTheme="minorHAnsi" w:cs="Arial"/>
          <w:iCs/>
        </w:rPr>
        <w:t>bean</w:t>
      </w:r>
    </w:p>
    <w:p w:rsidR="00F863E5" w:rsidRPr="00D410B2" w:rsidRDefault="00D410B2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Pasta</w:t>
      </w:r>
      <w:r w:rsidR="005A6E58" w:rsidRPr="00D410B2">
        <w:rPr>
          <w:rFonts w:asciiTheme="minorHAnsi" w:hAnsiTheme="minorHAnsi" w:cs="Arial"/>
          <w:iCs/>
        </w:rPr>
        <w:t xml:space="preserve"> salad with </w:t>
      </w:r>
      <w:r w:rsidR="00F863E5" w:rsidRPr="00D410B2">
        <w:rPr>
          <w:rFonts w:asciiTheme="minorHAnsi" w:hAnsiTheme="minorHAnsi" w:cs="Arial"/>
          <w:iCs/>
        </w:rPr>
        <w:t>Vinaigrette, Italian, French, Thousand Island, Balsamic Vinegar, Olive Oil</w:t>
      </w:r>
    </w:p>
    <w:p w:rsidR="00F863E5" w:rsidRPr="00F863E5" w:rsidRDefault="00F863E5" w:rsidP="000E1D0B"/>
    <w:p w:rsidR="00153B0C" w:rsidRPr="00D410B2" w:rsidRDefault="00153B0C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86628D" w:rsidRDefault="0086628D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</w:p>
    <w:p w:rsidR="00D6242F" w:rsidRPr="00D410B2" w:rsidRDefault="00D410B2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HOT MEZZEH</w:t>
      </w:r>
    </w:p>
    <w:p w:rsidR="00D410B2" w:rsidRPr="00D410B2" w:rsidRDefault="001E531F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 xml:space="preserve">Cheese </w:t>
      </w:r>
      <w:r w:rsidR="00D410B2" w:rsidRPr="00D410B2">
        <w:rPr>
          <w:rFonts w:asciiTheme="minorHAnsi" w:hAnsiTheme="minorHAnsi" w:cs="Arial"/>
          <w:iCs/>
        </w:rPr>
        <w:t>Sambousek&amp; Kibbeh</w:t>
      </w:r>
    </w:p>
    <w:p w:rsidR="001E531F" w:rsidRDefault="001E531F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Traditional fried meat balls filled with minced meat, onion and spices</w:t>
      </w:r>
    </w:p>
    <w:p w:rsidR="00B21813" w:rsidRDefault="00B21813" w:rsidP="000E1D0B"/>
    <w:p w:rsidR="00B21813" w:rsidRPr="00B21813" w:rsidRDefault="00B21813" w:rsidP="000E1D0B"/>
    <w:p w:rsidR="007E40E1" w:rsidRPr="00B61CF9" w:rsidRDefault="00B61CF9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B61CF9">
        <w:rPr>
          <w:rFonts w:asciiTheme="minorHAnsi" w:hAnsiTheme="minorHAnsi" w:cs="Arial"/>
          <w:b/>
          <w:iCs/>
        </w:rPr>
        <w:t>SOUP</w:t>
      </w:r>
    </w:p>
    <w:p w:rsidR="001E531F" w:rsidRPr="00D410B2" w:rsidRDefault="00231678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Lentil soup with croutons and lemon</w:t>
      </w:r>
    </w:p>
    <w:p w:rsid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</w:p>
    <w:p w:rsidR="006A7277" w:rsidRP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u w:val="single"/>
        </w:rPr>
      </w:pPr>
      <w:bookmarkStart w:id="0" w:name="_GoBack"/>
      <w:r w:rsidRPr="006A7277">
        <w:rPr>
          <w:rFonts w:asciiTheme="minorHAnsi" w:hAnsiTheme="minorHAnsi" w:cs="Arial"/>
          <w:b/>
          <w:iCs/>
          <w:u w:val="single"/>
        </w:rPr>
        <w:t>INTERNATIONAL MAIN COURSE</w:t>
      </w:r>
    </w:p>
    <w:p w:rsidR="006A7277" w:rsidRDefault="001E531F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B61CF9">
        <w:rPr>
          <w:rFonts w:asciiTheme="minorHAnsi" w:hAnsiTheme="minorHAnsi" w:cs="Arial"/>
          <w:b/>
          <w:iCs/>
        </w:rPr>
        <w:t xml:space="preserve">Chicken </w:t>
      </w:r>
      <w:r w:rsidR="00E65933" w:rsidRPr="00B61CF9">
        <w:rPr>
          <w:rFonts w:asciiTheme="minorHAnsi" w:hAnsiTheme="minorHAnsi" w:cs="Arial"/>
          <w:b/>
          <w:iCs/>
        </w:rPr>
        <w:t>Biryani</w:t>
      </w:r>
      <w:r w:rsidR="00E65933" w:rsidRPr="00D410B2">
        <w:rPr>
          <w:rFonts w:asciiTheme="minorHAnsi" w:hAnsiTheme="minorHAnsi" w:cs="Arial"/>
          <w:iCs/>
        </w:rPr>
        <w:t>-</w:t>
      </w:r>
    </w:p>
    <w:p w:rsidR="001E531F" w:rsidRDefault="001E531F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Ch</w:t>
      </w:r>
      <w:r w:rsidR="00E37F9C">
        <w:rPr>
          <w:rFonts w:asciiTheme="minorHAnsi" w:hAnsiTheme="minorHAnsi" w:cs="Arial"/>
          <w:iCs/>
        </w:rPr>
        <w:t xml:space="preserve">icken </w:t>
      </w:r>
      <w:r w:rsidR="00E65933">
        <w:rPr>
          <w:rFonts w:asciiTheme="minorHAnsi" w:hAnsiTheme="minorHAnsi" w:cs="Arial"/>
          <w:iCs/>
        </w:rPr>
        <w:t xml:space="preserve">Boneless, With </w:t>
      </w:r>
      <w:r w:rsidR="00E65933" w:rsidRPr="00D410B2">
        <w:rPr>
          <w:rFonts w:asciiTheme="minorHAnsi" w:hAnsiTheme="minorHAnsi" w:cs="Arial"/>
          <w:iCs/>
        </w:rPr>
        <w:t>Spices</w:t>
      </w:r>
    </w:p>
    <w:p w:rsid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 xml:space="preserve">Kiblah </w:t>
      </w:r>
      <w:r w:rsidR="00E65933">
        <w:rPr>
          <w:rFonts w:asciiTheme="minorHAnsi" w:hAnsiTheme="minorHAnsi" w:cs="Arial"/>
          <w:b/>
          <w:iCs/>
        </w:rPr>
        <w:t xml:space="preserve">Bill </w:t>
      </w:r>
      <w:r>
        <w:rPr>
          <w:rFonts w:asciiTheme="minorHAnsi" w:hAnsiTheme="minorHAnsi" w:cs="Arial"/>
          <w:b/>
          <w:iCs/>
        </w:rPr>
        <w:t xml:space="preserve">Laban </w:t>
      </w:r>
      <w:r w:rsidR="00E65933">
        <w:rPr>
          <w:rFonts w:asciiTheme="minorHAnsi" w:hAnsiTheme="minorHAnsi" w:cs="Arial"/>
          <w:iCs/>
        </w:rPr>
        <w:t>–</w:t>
      </w:r>
    </w:p>
    <w:p w:rsidR="001E531F" w:rsidRPr="00D410B2" w:rsidRDefault="001E531F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 xml:space="preserve">Filled </w:t>
      </w:r>
      <w:r w:rsidR="00E65933" w:rsidRPr="00D410B2">
        <w:rPr>
          <w:rFonts w:asciiTheme="minorHAnsi" w:hAnsiTheme="minorHAnsi" w:cs="Arial"/>
          <w:iCs/>
        </w:rPr>
        <w:t>Dough Cooked With Fresh Yoghurt &amp; Garlic with Coriander</w:t>
      </w:r>
    </w:p>
    <w:p w:rsidR="006A7277" w:rsidRDefault="00B21813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>
        <w:rPr>
          <w:rFonts w:asciiTheme="minorHAnsi" w:hAnsiTheme="minorHAnsi" w:cs="Arial"/>
          <w:b/>
          <w:iCs/>
        </w:rPr>
        <w:t xml:space="preserve">Authentic Arabic </w:t>
      </w:r>
      <w:r w:rsidR="00E65933">
        <w:rPr>
          <w:rFonts w:asciiTheme="minorHAnsi" w:hAnsiTheme="minorHAnsi" w:cs="Arial"/>
          <w:b/>
          <w:iCs/>
        </w:rPr>
        <w:t xml:space="preserve">Style </w:t>
      </w:r>
      <w:r>
        <w:rPr>
          <w:rFonts w:asciiTheme="minorHAnsi" w:hAnsiTheme="minorHAnsi" w:cs="Arial"/>
          <w:b/>
          <w:iCs/>
        </w:rPr>
        <w:t xml:space="preserve">Mix </w:t>
      </w:r>
      <w:r w:rsidR="00E65933">
        <w:rPr>
          <w:rFonts w:asciiTheme="minorHAnsi" w:hAnsiTheme="minorHAnsi" w:cs="Arial"/>
          <w:b/>
          <w:iCs/>
        </w:rPr>
        <w:t>Grill</w:t>
      </w:r>
    </w:p>
    <w:p w:rsidR="00B21813" w:rsidRPr="000E5A3C" w:rsidRDefault="00B21813" w:rsidP="000E1D0B">
      <w:pPr>
        <w:rPr>
          <w:rFonts w:asciiTheme="minorHAnsi" w:hAnsiTheme="minorHAnsi" w:cs="Arial"/>
          <w:iCs/>
          <w:sz w:val="24"/>
          <w:szCs w:val="24"/>
        </w:rPr>
      </w:pPr>
      <w:r w:rsidRPr="00B21813">
        <w:rPr>
          <w:rFonts w:asciiTheme="minorHAnsi" w:hAnsiTheme="minorHAnsi" w:cs="Arial"/>
          <w:iCs/>
          <w:sz w:val="24"/>
          <w:szCs w:val="24"/>
        </w:rPr>
        <w:t xml:space="preserve">Served </w:t>
      </w:r>
      <w:r w:rsidR="00E65933" w:rsidRPr="00B21813">
        <w:rPr>
          <w:rFonts w:asciiTheme="minorHAnsi" w:hAnsiTheme="minorHAnsi" w:cs="Arial"/>
          <w:iCs/>
          <w:sz w:val="24"/>
          <w:szCs w:val="24"/>
        </w:rPr>
        <w:t xml:space="preserve">With Grilled Onion Red &amp; </w:t>
      </w:r>
      <w:r w:rsidRPr="00B21813">
        <w:rPr>
          <w:rFonts w:asciiTheme="minorHAnsi" w:hAnsiTheme="minorHAnsi" w:cs="Arial"/>
          <w:iCs/>
          <w:sz w:val="24"/>
          <w:szCs w:val="24"/>
        </w:rPr>
        <w:t>Tomato</w:t>
      </w:r>
    </w:p>
    <w:p w:rsidR="006A7277" w:rsidRDefault="00B61CF9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B61CF9">
        <w:rPr>
          <w:rFonts w:asciiTheme="minorHAnsi" w:hAnsiTheme="minorHAnsi" w:cs="Arial"/>
          <w:b/>
          <w:iCs/>
        </w:rPr>
        <w:t xml:space="preserve">Hungarian </w:t>
      </w:r>
      <w:r w:rsidR="00E65933" w:rsidRPr="00B61CF9">
        <w:rPr>
          <w:rFonts w:asciiTheme="minorHAnsi" w:hAnsiTheme="minorHAnsi" w:cs="Arial"/>
          <w:b/>
          <w:iCs/>
        </w:rPr>
        <w:t xml:space="preserve">Style </w:t>
      </w:r>
      <w:r w:rsidRPr="00B61CF9">
        <w:rPr>
          <w:rFonts w:asciiTheme="minorHAnsi" w:hAnsiTheme="minorHAnsi" w:cs="Arial"/>
          <w:b/>
          <w:iCs/>
        </w:rPr>
        <w:t xml:space="preserve">Beef </w:t>
      </w:r>
      <w:r w:rsidR="00E65933" w:rsidRPr="00B61CF9">
        <w:rPr>
          <w:rFonts w:asciiTheme="minorHAnsi" w:hAnsiTheme="minorHAnsi" w:cs="Arial"/>
          <w:b/>
          <w:iCs/>
        </w:rPr>
        <w:t>Goulash</w:t>
      </w:r>
    </w:p>
    <w:p w:rsidR="00B61CF9" w:rsidRPr="00B61CF9" w:rsidRDefault="00B61CF9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B61CF9">
        <w:rPr>
          <w:rFonts w:asciiTheme="minorHAnsi" w:hAnsiTheme="minorHAnsi" w:cs="Arial"/>
          <w:iCs/>
        </w:rPr>
        <w:t xml:space="preserve">Shredded </w:t>
      </w:r>
      <w:r w:rsidR="00E65933" w:rsidRPr="00B61CF9">
        <w:rPr>
          <w:rFonts w:asciiTheme="minorHAnsi" w:hAnsiTheme="minorHAnsi" w:cs="Arial"/>
          <w:iCs/>
        </w:rPr>
        <w:t>Beef Cooked With Beetroot, Mushroom Cream,</w:t>
      </w:r>
    </w:p>
    <w:p w:rsidR="006A7277" w:rsidRDefault="00B61CF9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>
        <w:rPr>
          <w:rFonts w:asciiTheme="minorHAnsi" w:hAnsiTheme="minorHAnsi" w:cs="Arial"/>
          <w:b/>
          <w:iCs/>
        </w:rPr>
        <w:t xml:space="preserve">Potato </w:t>
      </w:r>
      <w:r w:rsidR="00E65933" w:rsidRPr="00B61CF9">
        <w:rPr>
          <w:rFonts w:asciiTheme="minorHAnsi" w:hAnsiTheme="minorHAnsi" w:cs="Arial"/>
          <w:b/>
          <w:iCs/>
        </w:rPr>
        <w:t>Lyonnaise</w:t>
      </w:r>
      <w:r w:rsidR="00E65933">
        <w:rPr>
          <w:rFonts w:asciiTheme="minorHAnsi" w:hAnsiTheme="minorHAnsi" w:cs="Arial"/>
          <w:b/>
          <w:iCs/>
        </w:rPr>
        <w:t>-</w:t>
      </w:r>
    </w:p>
    <w:p w:rsidR="006A7277" w:rsidRDefault="00B61CF9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B61CF9">
        <w:rPr>
          <w:rFonts w:asciiTheme="minorHAnsi" w:hAnsiTheme="minorHAnsi" w:cs="Arial"/>
          <w:iCs/>
        </w:rPr>
        <w:t xml:space="preserve">Roasted </w:t>
      </w:r>
      <w:r w:rsidR="00E65933" w:rsidRPr="00B61CF9">
        <w:rPr>
          <w:rFonts w:asciiTheme="minorHAnsi" w:hAnsiTheme="minorHAnsi" w:cs="Arial"/>
          <w:iCs/>
        </w:rPr>
        <w:t xml:space="preserve">Potato Slice </w:t>
      </w:r>
      <w:r w:rsidR="00E65933">
        <w:rPr>
          <w:rFonts w:asciiTheme="minorHAnsi" w:hAnsiTheme="minorHAnsi" w:cs="Arial"/>
          <w:iCs/>
        </w:rPr>
        <w:t>Served With Caramelized Onion</w:t>
      </w:r>
    </w:p>
    <w:p w:rsid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6A7277">
        <w:rPr>
          <w:rFonts w:asciiTheme="minorHAnsi" w:hAnsiTheme="minorHAnsi" w:cs="Arial"/>
          <w:b/>
          <w:iCs/>
        </w:rPr>
        <w:t xml:space="preserve">Asian </w:t>
      </w:r>
      <w:r w:rsidR="00E65933" w:rsidRPr="006A7277">
        <w:rPr>
          <w:rFonts w:asciiTheme="minorHAnsi" w:hAnsiTheme="minorHAnsi" w:cs="Arial"/>
          <w:b/>
          <w:iCs/>
        </w:rPr>
        <w:t>Style</w:t>
      </w:r>
      <w:r w:rsidR="00E65933">
        <w:rPr>
          <w:rFonts w:asciiTheme="minorHAnsi" w:hAnsiTheme="minorHAnsi" w:cs="Arial"/>
          <w:iCs/>
        </w:rPr>
        <w:t xml:space="preserve"> Fish</w:t>
      </w:r>
    </w:p>
    <w:p w:rsidR="00B61CF9" w:rsidRPr="006A7277" w:rsidRDefault="00E65933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>-</w:t>
      </w:r>
      <w:r w:rsidR="006A7277">
        <w:rPr>
          <w:rFonts w:asciiTheme="minorHAnsi" w:hAnsiTheme="minorHAnsi" w:cs="Arial"/>
          <w:iCs/>
        </w:rPr>
        <w:t xml:space="preserve">Sweet </w:t>
      </w:r>
      <w:r>
        <w:rPr>
          <w:rFonts w:asciiTheme="minorHAnsi" w:hAnsiTheme="minorHAnsi" w:cs="Arial"/>
          <w:iCs/>
        </w:rPr>
        <w:t>and Sour Fish with Vegetable</w:t>
      </w:r>
    </w:p>
    <w:p w:rsid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>Baked P</w:t>
      </w:r>
      <w:r w:rsidR="00B61CF9" w:rsidRPr="00B61CF9">
        <w:rPr>
          <w:rFonts w:asciiTheme="minorHAnsi" w:hAnsiTheme="minorHAnsi" w:cs="Arial"/>
          <w:b/>
          <w:iCs/>
        </w:rPr>
        <w:t>asta</w:t>
      </w:r>
    </w:p>
    <w:p w:rsidR="001E531F" w:rsidRDefault="001E531F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 xml:space="preserve">Penne </w:t>
      </w:r>
      <w:r w:rsidR="00E37F9C">
        <w:rPr>
          <w:rFonts w:asciiTheme="minorHAnsi" w:hAnsiTheme="minorHAnsi" w:cs="Arial"/>
          <w:iCs/>
        </w:rPr>
        <w:t xml:space="preserve">Pasta </w:t>
      </w:r>
      <w:r w:rsidR="00E65933" w:rsidRPr="00D410B2">
        <w:rPr>
          <w:rFonts w:asciiTheme="minorHAnsi" w:hAnsiTheme="minorHAnsi" w:cs="Arial"/>
          <w:iCs/>
        </w:rPr>
        <w:t>Carbonara -</w:t>
      </w:r>
      <w:r w:rsidRPr="00D410B2">
        <w:rPr>
          <w:rFonts w:asciiTheme="minorHAnsi" w:hAnsiTheme="minorHAnsi" w:cs="Arial"/>
          <w:iCs/>
        </w:rPr>
        <w:t xml:space="preserve">Penne </w:t>
      </w:r>
      <w:r w:rsidR="00E65933" w:rsidRPr="00D410B2">
        <w:rPr>
          <w:rFonts w:asciiTheme="minorHAnsi" w:hAnsiTheme="minorHAnsi" w:cs="Arial"/>
          <w:iCs/>
        </w:rPr>
        <w:t>Pasta with White Sauce</w:t>
      </w:r>
    </w:p>
    <w:bookmarkEnd w:id="0"/>
    <w:p w:rsidR="006A7277" w:rsidRPr="006A7277" w:rsidRDefault="006A7277" w:rsidP="000E1D0B">
      <w:pPr>
        <w:rPr>
          <w:rFonts w:asciiTheme="minorHAnsi" w:hAnsiTheme="minorHAnsi" w:cs="Arial"/>
          <w:iCs/>
          <w:sz w:val="24"/>
          <w:szCs w:val="24"/>
        </w:rPr>
      </w:pPr>
    </w:p>
    <w:p w:rsidR="006B3BC2" w:rsidRDefault="00D410B2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DESSERTS</w:t>
      </w:r>
    </w:p>
    <w:p w:rsidR="00A05127" w:rsidRPr="00A05127" w:rsidRDefault="00A05127" w:rsidP="000E1D0B"/>
    <w:p w:rsidR="006B3BC2" w:rsidRPr="00D410B2" w:rsidRDefault="00A05127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>Awamat ,</w:t>
      </w:r>
      <w:r w:rsidR="00D410B2" w:rsidRPr="00D410B2">
        <w:rPr>
          <w:rFonts w:asciiTheme="minorHAnsi" w:hAnsiTheme="minorHAnsi" w:cs="Arial"/>
          <w:iCs/>
        </w:rPr>
        <w:t>Basboussa</w:t>
      </w:r>
      <w:r w:rsidR="00615518" w:rsidRPr="00D410B2">
        <w:rPr>
          <w:rFonts w:asciiTheme="minorHAnsi" w:hAnsiTheme="minorHAnsi" w:cs="Arial"/>
          <w:iCs/>
        </w:rPr>
        <w:t xml:space="preserve"> (</w:t>
      </w:r>
      <w:r w:rsidR="006B3BC2" w:rsidRPr="00D410B2">
        <w:rPr>
          <w:rFonts w:asciiTheme="minorHAnsi" w:hAnsiTheme="minorHAnsi" w:cs="Arial"/>
          <w:iCs/>
        </w:rPr>
        <w:t>namoura) Rosewater rice pudding</w:t>
      </w:r>
    </w:p>
    <w:p w:rsidR="001E531F" w:rsidRPr="00D410B2" w:rsidRDefault="00E65933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>Um</w:t>
      </w:r>
      <w:r w:rsidR="006B3BC2" w:rsidRPr="00D410B2">
        <w:rPr>
          <w:rFonts w:asciiTheme="minorHAnsi" w:hAnsiTheme="minorHAnsi" w:cs="Arial"/>
          <w:iCs/>
        </w:rPr>
        <w:t xml:space="preserve"> Ali (Traditional Egyptian </w:t>
      </w:r>
      <w:r w:rsidRPr="00D410B2">
        <w:rPr>
          <w:rFonts w:asciiTheme="minorHAnsi" w:hAnsiTheme="minorHAnsi" w:cs="Arial"/>
          <w:iCs/>
        </w:rPr>
        <w:t>sweet</w:t>
      </w:r>
      <w:r>
        <w:rPr>
          <w:rFonts w:asciiTheme="minorHAnsi" w:hAnsiTheme="minorHAnsi" w:cs="Arial"/>
          <w:iCs/>
        </w:rPr>
        <w:t>.</w:t>
      </w:r>
      <w:r w:rsidRPr="00D410B2">
        <w:rPr>
          <w:rFonts w:asciiTheme="minorHAnsi" w:hAnsiTheme="minorHAnsi" w:cs="Arial"/>
          <w:iCs/>
        </w:rPr>
        <w:t xml:space="preserve"> Opera</w:t>
      </w:r>
      <w:r w:rsidR="001E531F" w:rsidRPr="00D410B2">
        <w:rPr>
          <w:rFonts w:asciiTheme="minorHAnsi" w:hAnsiTheme="minorHAnsi" w:cs="Arial"/>
          <w:iCs/>
        </w:rPr>
        <w:t>, Strawberry mousse cake</w:t>
      </w:r>
    </w:p>
    <w:p w:rsidR="001E531F" w:rsidRDefault="001E531F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 xml:space="preserve">Blueberry tart, Crème </w:t>
      </w:r>
      <w:r w:rsidR="00E65933" w:rsidRPr="00D410B2">
        <w:rPr>
          <w:rFonts w:asciiTheme="minorHAnsi" w:hAnsiTheme="minorHAnsi" w:cs="Arial"/>
          <w:iCs/>
        </w:rPr>
        <w:t>caramel</w:t>
      </w:r>
      <w:r w:rsidR="00E65933">
        <w:rPr>
          <w:rFonts w:asciiTheme="minorHAnsi" w:hAnsiTheme="minorHAnsi" w:cs="Arial"/>
          <w:iCs/>
        </w:rPr>
        <w:t>,</w:t>
      </w:r>
      <w:r w:rsidR="00E65933" w:rsidRPr="00D410B2">
        <w:rPr>
          <w:rFonts w:asciiTheme="minorHAnsi" w:hAnsiTheme="minorHAnsi" w:cs="Arial"/>
          <w:iCs/>
        </w:rPr>
        <w:t xml:space="preserve"> Black</w:t>
      </w:r>
      <w:r w:rsidRPr="00D410B2">
        <w:rPr>
          <w:rFonts w:asciiTheme="minorHAnsi" w:hAnsiTheme="minorHAnsi" w:cs="Arial"/>
          <w:iCs/>
        </w:rPr>
        <w:t xml:space="preserve"> forest cake, chocolate mousse</w:t>
      </w:r>
    </w:p>
    <w:p w:rsidR="006A7277" w:rsidRP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Cut fruits</w:t>
      </w:r>
    </w:p>
    <w:p w:rsidR="00A87D50" w:rsidRPr="00D410B2" w:rsidRDefault="00A87D5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A87D50" w:rsidRPr="00D410B2" w:rsidRDefault="00A87D5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231678" w:rsidRPr="00D410B2" w:rsidRDefault="00767DB4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TEA &amp; COFFEE</w:t>
      </w:r>
    </w:p>
    <w:p w:rsidR="00A87D50" w:rsidRPr="00D410B2" w:rsidRDefault="00A87D5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A87D50" w:rsidRPr="00D410B2" w:rsidRDefault="00A87D5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86628D" w:rsidRDefault="0086628D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sz w:val="32"/>
        </w:rPr>
      </w:pPr>
    </w:p>
    <w:p w:rsidR="0086628D" w:rsidRDefault="0086628D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sz w:val="32"/>
        </w:rPr>
      </w:pPr>
    </w:p>
    <w:p w:rsidR="0086628D" w:rsidRDefault="0086628D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sz w:val="32"/>
        </w:rPr>
      </w:pPr>
    </w:p>
    <w:p w:rsidR="00985A75" w:rsidRPr="00B21813" w:rsidRDefault="00985A75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sz w:val="32"/>
        </w:rPr>
      </w:pPr>
      <w:r w:rsidRPr="006A7277">
        <w:rPr>
          <w:rFonts w:asciiTheme="minorHAnsi" w:hAnsiTheme="minorHAnsi" w:cs="Arial"/>
          <w:b/>
          <w:iCs/>
          <w:sz w:val="32"/>
        </w:rPr>
        <w:t>Optional</w:t>
      </w:r>
      <w:r w:rsidR="006A7277">
        <w:rPr>
          <w:rFonts w:asciiTheme="minorHAnsi" w:hAnsiTheme="minorHAnsi" w:cs="Arial"/>
          <w:b/>
          <w:iCs/>
          <w:sz w:val="32"/>
        </w:rPr>
        <w:t xml:space="preserve"> </w:t>
      </w:r>
      <w:r w:rsidRPr="006A7277">
        <w:rPr>
          <w:rFonts w:asciiTheme="minorHAnsi" w:hAnsiTheme="minorHAnsi" w:cs="Arial"/>
          <w:b/>
          <w:iCs/>
          <w:sz w:val="32"/>
        </w:rPr>
        <w:t>(Minimum of 50 person)</w:t>
      </w:r>
    </w:p>
    <w:p w:rsidR="00985A75" w:rsidRPr="006A7277" w:rsidRDefault="00985A75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985A75" w:rsidRPr="006A7277" w:rsidRDefault="00985A75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6A7277">
        <w:rPr>
          <w:rFonts w:asciiTheme="minorHAnsi" w:hAnsiTheme="minorHAnsi" w:cs="Arial"/>
          <w:iCs/>
        </w:rPr>
        <w:t>Live Manakish station</w:t>
      </w:r>
      <w:r w:rsidR="006A7277" w:rsidRPr="006A7277">
        <w:rPr>
          <w:rFonts w:asciiTheme="minorHAnsi" w:hAnsiTheme="minorHAnsi" w:cs="Arial"/>
          <w:iCs/>
        </w:rPr>
        <w:t>-</w:t>
      </w:r>
      <w:r w:rsidRPr="006A7277">
        <w:rPr>
          <w:rFonts w:asciiTheme="minorHAnsi" w:hAnsiTheme="minorHAnsi" w:cs="Arial"/>
          <w:iCs/>
        </w:rPr>
        <w:t>Additional AED 15 per person</w:t>
      </w:r>
    </w:p>
    <w:p w:rsidR="00985A75" w:rsidRPr="006A7277" w:rsidRDefault="00985A75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985A75" w:rsidRPr="006A7277" w:rsidRDefault="00985A75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6A7277">
        <w:rPr>
          <w:rFonts w:asciiTheme="minorHAnsi" w:hAnsiTheme="minorHAnsi" w:cs="Arial"/>
          <w:iCs/>
        </w:rPr>
        <w:t>Live falafel station</w:t>
      </w:r>
      <w:r w:rsidR="006A7277" w:rsidRPr="006A7277">
        <w:rPr>
          <w:rFonts w:asciiTheme="minorHAnsi" w:hAnsiTheme="minorHAnsi" w:cs="Arial"/>
          <w:iCs/>
        </w:rPr>
        <w:t>-Additional AED 15</w:t>
      </w:r>
      <w:r w:rsidRPr="006A7277">
        <w:rPr>
          <w:rFonts w:asciiTheme="minorHAnsi" w:hAnsiTheme="minorHAnsi" w:cs="Arial"/>
          <w:iCs/>
        </w:rPr>
        <w:t xml:space="preserve"> per person</w:t>
      </w:r>
    </w:p>
    <w:p w:rsidR="00985A75" w:rsidRPr="006A7277" w:rsidRDefault="00985A75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530584" w:rsidRPr="006A7277" w:rsidRDefault="00985A75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6A7277">
        <w:rPr>
          <w:rFonts w:asciiTheme="minorHAnsi" w:hAnsiTheme="minorHAnsi" w:cs="Arial"/>
          <w:iCs/>
        </w:rPr>
        <w:t>Live shawarma station</w:t>
      </w:r>
      <w:r w:rsidR="006A7277" w:rsidRPr="006A7277">
        <w:rPr>
          <w:rFonts w:asciiTheme="minorHAnsi" w:hAnsiTheme="minorHAnsi" w:cs="Arial"/>
          <w:iCs/>
        </w:rPr>
        <w:t>-</w:t>
      </w:r>
      <w:r w:rsidRPr="006A7277">
        <w:rPr>
          <w:rFonts w:asciiTheme="minorHAnsi" w:hAnsiTheme="minorHAnsi" w:cs="Arial"/>
          <w:iCs/>
        </w:rPr>
        <w:t>Additional AED 20 per person</w:t>
      </w:r>
    </w:p>
    <w:sectPr w:rsidR="00530584" w:rsidRPr="006A7277" w:rsidSect="001E531F">
      <w:headerReference w:type="default" r:id="rId8"/>
      <w:footerReference w:type="default" r:id="rId9"/>
      <w:type w:val="continuous"/>
      <w:pgSz w:w="11907" w:h="16840" w:code="9"/>
      <w:pgMar w:top="720" w:right="720" w:bottom="720" w:left="720" w:header="43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2A20" w:rsidRDefault="00922A20">
      <w:r>
        <w:separator/>
      </w:r>
    </w:p>
  </w:endnote>
  <w:endnote w:type="continuationSeparator" w:id="0">
    <w:p w:rsidR="00922A20" w:rsidRDefault="00922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46F4" w:rsidRDefault="007A616C">
    <w:pPr>
      <w:pStyle w:val="Footer"/>
    </w:pPr>
    <w:r>
      <w:rPr>
        <w:rFonts w:ascii="Helvetica" w:hAnsi="Helvetica" w:cs="Helvetica"/>
        <w:noProof/>
        <w:lang w:val="en-GB" w:eastAsia="en-GB"/>
      </w:rPr>
      <w:drawing>
        <wp:anchor distT="0" distB="0" distL="114300" distR="114300" simplePos="0" relativeHeight="251661312" behindDoc="1" locked="0" layoutInCell="1" allowOverlap="1" wp14:anchorId="27CC1D2D" wp14:editId="5C8802EA">
          <wp:simplePos x="0" y="0"/>
          <wp:positionH relativeFrom="column">
            <wp:posOffset>150495</wp:posOffset>
          </wp:positionH>
          <wp:positionV relativeFrom="paragraph">
            <wp:posOffset>-387350</wp:posOffset>
          </wp:positionV>
          <wp:extent cx="6280785" cy="1140460"/>
          <wp:effectExtent l="0" t="0" r="5715" b="2540"/>
          <wp:wrapTight wrapText="bothSides">
            <wp:wrapPolygon edited="0">
              <wp:start x="0" y="0"/>
              <wp:lineTo x="0" y="21287"/>
              <wp:lineTo x="21554" y="21287"/>
              <wp:lineTo x="21554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6280785" cy="1140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2A20" w:rsidRDefault="00922A20">
      <w:r>
        <w:separator/>
      </w:r>
    </w:p>
  </w:footnote>
  <w:footnote w:type="continuationSeparator" w:id="0">
    <w:p w:rsidR="00922A20" w:rsidRDefault="00922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873" w:rsidRPr="007E40E1" w:rsidRDefault="00C62822" w:rsidP="001E531F">
    <w:pPr>
      <w:pStyle w:val="Header"/>
      <w:jc w:val="center"/>
    </w:pPr>
    <w:r w:rsidRPr="00C62822">
      <w:object w:dxaOrig="28866" w:dyaOrig="10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76.75pt;height:66.75pt">
          <v:imagedata r:id="rId1" o:title=""/>
        </v:shape>
        <o:OLEObject Type="Embed" ProgID="AcroExch.Document.DC" ShapeID="_x0000_i1025" DrawAspect="Content" ObjectID="_1709638409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E1A6B"/>
    <w:multiLevelType w:val="hybridMultilevel"/>
    <w:tmpl w:val="7FAEA606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8783A"/>
    <w:multiLevelType w:val="hybridMultilevel"/>
    <w:tmpl w:val="352070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91F51"/>
    <w:multiLevelType w:val="hybridMultilevel"/>
    <w:tmpl w:val="3FDE86A8"/>
    <w:lvl w:ilvl="0" w:tplc="43CEAD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57D33"/>
    <w:multiLevelType w:val="hybridMultilevel"/>
    <w:tmpl w:val="AE5C765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C09AE"/>
    <w:multiLevelType w:val="hybridMultilevel"/>
    <w:tmpl w:val="30DA6DA2"/>
    <w:lvl w:ilvl="0" w:tplc="E6AC07D0">
      <w:start w:val="1"/>
      <w:numFmt w:val="bullet"/>
      <w:lvlText w:val="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b/>
        <w:i w:val="0"/>
        <w:color w:val="000080"/>
        <w:sz w:val="24"/>
        <w:szCs w:val="24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330"/>
    <w:rsid w:val="00013EDE"/>
    <w:rsid w:val="000239A5"/>
    <w:rsid w:val="000246F4"/>
    <w:rsid w:val="000312E2"/>
    <w:rsid w:val="00032F24"/>
    <w:rsid w:val="00042A9A"/>
    <w:rsid w:val="0005079B"/>
    <w:rsid w:val="00054A18"/>
    <w:rsid w:val="00062177"/>
    <w:rsid w:val="000640DA"/>
    <w:rsid w:val="000717FB"/>
    <w:rsid w:val="00082660"/>
    <w:rsid w:val="000967EF"/>
    <w:rsid w:val="00097DEE"/>
    <w:rsid w:val="000A70B4"/>
    <w:rsid w:val="000B05E6"/>
    <w:rsid w:val="000B5327"/>
    <w:rsid w:val="000B6862"/>
    <w:rsid w:val="000C1060"/>
    <w:rsid w:val="000C2665"/>
    <w:rsid w:val="000C64BC"/>
    <w:rsid w:val="000D35E5"/>
    <w:rsid w:val="000E1D0B"/>
    <w:rsid w:val="000E5A3C"/>
    <w:rsid w:val="00100466"/>
    <w:rsid w:val="00103143"/>
    <w:rsid w:val="00110330"/>
    <w:rsid w:val="001111E2"/>
    <w:rsid w:val="00111AC6"/>
    <w:rsid w:val="001167AF"/>
    <w:rsid w:val="00126540"/>
    <w:rsid w:val="00126985"/>
    <w:rsid w:val="00130E38"/>
    <w:rsid w:val="0013792E"/>
    <w:rsid w:val="0015215F"/>
    <w:rsid w:val="00153B0C"/>
    <w:rsid w:val="00157738"/>
    <w:rsid w:val="001760AC"/>
    <w:rsid w:val="0017646E"/>
    <w:rsid w:val="00181BC9"/>
    <w:rsid w:val="00190B28"/>
    <w:rsid w:val="00192A3B"/>
    <w:rsid w:val="001A4A6A"/>
    <w:rsid w:val="001B1AB7"/>
    <w:rsid w:val="001D204F"/>
    <w:rsid w:val="001D7C31"/>
    <w:rsid w:val="001E45BD"/>
    <w:rsid w:val="001E531F"/>
    <w:rsid w:val="001F1015"/>
    <w:rsid w:val="001F12E0"/>
    <w:rsid w:val="002002E9"/>
    <w:rsid w:val="00203116"/>
    <w:rsid w:val="00206A98"/>
    <w:rsid w:val="0020728E"/>
    <w:rsid w:val="002210B6"/>
    <w:rsid w:val="002247F1"/>
    <w:rsid w:val="0023000D"/>
    <w:rsid w:val="00231678"/>
    <w:rsid w:val="0026685F"/>
    <w:rsid w:val="002765A4"/>
    <w:rsid w:val="00286C18"/>
    <w:rsid w:val="00286CC6"/>
    <w:rsid w:val="00290B9D"/>
    <w:rsid w:val="0029186E"/>
    <w:rsid w:val="00292923"/>
    <w:rsid w:val="002A174E"/>
    <w:rsid w:val="002A4078"/>
    <w:rsid w:val="002A6425"/>
    <w:rsid w:val="002C2CDC"/>
    <w:rsid w:val="002C5E9E"/>
    <w:rsid w:val="002D71D8"/>
    <w:rsid w:val="002D7405"/>
    <w:rsid w:val="002F0092"/>
    <w:rsid w:val="002F3F21"/>
    <w:rsid w:val="00311075"/>
    <w:rsid w:val="00325F91"/>
    <w:rsid w:val="00332957"/>
    <w:rsid w:val="00345628"/>
    <w:rsid w:val="00346B94"/>
    <w:rsid w:val="00356DF2"/>
    <w:rsid w:val="00362BCF"/>
    <w:rsid w:val="003734D7"/>
    <w:rsid w:val="003772E2"/>
    <w:rsid w:val="00385D56"/>
    <w:rsid w:val="003947F2"/>
    <w:rsid w:val="003B20E9"/>
    <w:rsid w:val="003B654B"/>
    <w:rsid w:val="003C7F79"/>
    <w:rsid w:val="003D77E5"/>
    <w:rsid w:val="003F09B7"/>
    <w:rsid w:val="003F0D5A"/>
    <w:rsid w:val="003F2705"/>
    <w:rsid w:val="003F3C3F"/>
    <w:rsid w:val="004025B3"/>
    <w:rsid w:val="00411352"/>
    <w:rsid w:val="00430B80"/>
    <w:rsid w:val="00431DFF"/>
    <w:rsid w:val="004330B7"/>
    <w:rsid w:val="00450707"/>
    <w:rsid w:val="0049171E"/>
    <w:rsid w:val="00494A8F"/>
    <w:rsid w:val="00495CA6"/>
    <w:rsid w:val="00495DA7"/>
    <w:rsid w:val="004A18D6"/>
    <w:rsid w:val="004C1BFE"/>
    <w:rsid w:val="004C5C7B"/>
    <w:rsid w:val="004D51BA"/>
    <w:rsid w:val="004E6ACE"/>
    <w:rsid w:val="004F797B"/>
    <w:rsid w:val="00506B57"/>
    <w:rsid w:val="005140DD"/>
    <w:rsid w:val="00526187"/>
    <w:rsid w:val="00530584"/>
    <w:rsid w:val="0053288A"/>
    <w:rsid w:val="005353C0"/>
    <w:rsid w:val="0053776D"/>
    <w:rsid w:val="00537C64"/>
    <w:rsid w:val="00537EDE"/>
    <w:rsid w:val="00553521"/>
    <w:rsid w:val="00554DD3"/>
    <w:rsid w:val="00561B18"/>
    <w:rsid w:val="005623F2"/>
    <w:rsid w:val="00566F98"/>
    <w:rsid w:val="00590E35"/>
    <w:rsid w:val="005A52D8"/>
    <w:rsid w:val="005A6E58"/>
    <w:rsid w:val="005C505C"/>
    <w:rsid w:val="005E12EE"/>
    <w:rsid w:val="005E219A"/>
    <w:rsid w:val="00603DD2"/>
    <w:rsid w:val="00605F37"/>
    <w:rsid w:val="00615518"/>
    <w:rsid w:val="0062212F"/>
    <w:rsid w:val="006260CB"/>
    <w:rsid w:val="00626E4F"/>
    <w:rsid w:val="006332D4"/>
    <w:rsid w:val="00640B00"/>
    <w:rsid w:val="00667578"/>
    <w:rsid w:val="00672AAD"/>
    <w:rsid w:val="006779D2"/>
    <w:rsid w:val="00694639"/>
    <w:rsid w:val="006A7277"/>
    <w:rsid w:val="006B3BC2"/>
    <w:rsid w:val="006C3EE9"/>
    <w:rsid w:val="006D31DE"/>
    <w:rsid w:val="006D6BC9"/>
    <w:rsid w:val="006E0245"/>
    <w:rsid w:val="006E29BC"/>
    <w:rsid w:val="00702C41"/>
    <w:rsid w:val="00704C18"/>
    <w:rsid w:val="007301DD"/>
    <w:rsid w:val="00731B0B"/>
    <w:rsid w:val="007339FF"/>
    <w:rsid w:val="00737EE9"/>
    <w:rsid w:val="00760999"/>
    <w:rsid w:val="00767DB4"/>
    <w:rsid w:val="007745F5"/>
    <w:rsid w:val="0078741D"/>
    <w:rsid w:val="007A616C"/>
    <w:rsid w:val="007B07DC"/>
    <w:rsid w:val="007C0D23"/>
    <w:rsid w:val="007C2720"/>
    <w:rsid w:val="007D02C9"/>
    <w:rsid w:val="007D10F1"/>
    <w:rsid w:val="007D2581"/>
    <w:rsid w:val="007E2D30"/>
    <w:rsid w:val="007E40E1"/>
    <w:rsid w:val="007F3737"/>
    <w:rsid w:val="007F64B5"/>
    <w:rsid w:val="008021B2"/>
    <w:rsid w:val="008215E7"/>
    <w:rsid w:val="00834DAE"/>
    <w:rsid w:val="008353A4"/>
    <w:rsid w:val="008374B3"/>
    <w:rsid w:val="00840A93"/>
    <w:rsid w:val="00842240"/>
    <w:rsid w:val="00853702"/>
    <w:rsid w:val="008544DE"/>
    <w:rsid w:val="0086628D"/>
    <w:rsid w:val="00881044"/>
    <w:rsid w:val="0088422F"/>
    <w:rsid w:val="008A0BDF"/>
    <w:rsid w:val="008A6109"/>
    <w:rsid w:val="008B24D8"/>
    <w:rsid w:val="008C17A6"/>
    <w:rsid w:val="008D21BF"/>
    <w:rsid w:val="008D4D00"/>
    <w:rsid w:val="008D646D"/>
    <w:rsid w:val="008D69BD"/>
    <w:rsid w:val="008E1BEB"/>
    <w:rsid w:val="008E286C"/>
    <w:rsid w:val="008E7DEE"/>
    <w:rsid w:val="00903450"/>
    <w:rsid w:val="009049E6"/>
    <w:rsid w:val="00910947"/>
    <w:rsid w:val="009115EA"/>
    <w:rsid w:val="0091209B"/>
    <w:rsid w:val="00920A54"/>
    <w:rsid w:val="00920E84"/>
    <w:rsid w:val="00922A20"/>
    <w:rsid w:val="009331B1"/>
    <w:rsid w:val="009333A9"/>
    <w:rsid w:val="0093559A"/>
    <w:rsid w:val="00940101"/>
    <w:rsid w:val="00951DBA"/>
    <w:rsid w:val="009522A4"/>
    <w:rsid w:val="00952DA9"/>
    <w:rsid w:val="00952EF1"/>
    <w:rsid w:val="00976C14"/>
    <w:rsid w:val="00985A75"/>
    <w:rsid w:val="009A3FAF"/>
    <w:rsid w:val="009A5165"/>
    <w:rsid w:val="009B18D5"/>
    <w:rsid w:val="009F4497"/>
    <w:rsid w:val="009F644A"/>
    <w:rsid w:val="009F6873"/>
    <w:rsid w:val="00A01A4C"/>
    <w:rsid w:val="00A03B0A"/>
    <w:rsid w:val="00A05127"/>
    <w:rsid w:val="00A21CB9"/>
    <w:rsid w:val="00A2442A"/>
    <w:rsid w:val="00A44989"/>
    <w:rsid w:val="00A56F86"/>
    <w:rsid w:val="00A753E1"/>
    <w:rsid w:val="00A84928"/>
    <w:rsid w:val="00A87D50"/>
    <w:rsid w:val="00A97290"/>
    <w:rsid w:val="00AB2B7A"/>
    <w:rsid w:val="00AB3750"/>
    <w:rsid w:val="00AB3D37"/>
    <w:rsid w:val="00AE108E"/>
    <w:rsid w:val="00AE7457"/>
    <w:rsid w:val="00AF6138"/>
    <w:rsid w:val="00B21813"/>
    <w:rsid w:val="00B24B91"/>
    <w:rsid w:val="00B4011F"/>
    <w:rsid w:val="00B51ECC"/>
    <w:rsid w:val="00B527A5"/>
    <w:rsid w:val="00B5663C"/>
    <w:rsid w:val="00B61CF9"/>
    <w:rsid w:val="00B631B0"/>
    <w:rsid w:val="00B65C30"/>
    <w:rsid w:val="00B81E95"/>
    <w:rsid w:val="00B852CE"/>
    <w:rsid w:val="00B92AF3"/>
    <w:rsid w:val="00BC014F"/>
    <w:rsid w:val="00BC73B5"/>
    <w:rsid w:val="00BD4EA6"/>
    <w:rsid w:val="00BD6AED"/>
    <w:rsid w:val="00BE1846"/>
    <w:rsid w:val="00BF6CC5"/>
    <w:rsid w:val="00C01A60"/>
    <w:rsid w:val="00C17DB5"/>
    <w:rsid w:val="00C20FB2"/>
    <w:rsid w:val="00C317FF"/>
    <w:rsid w:val="00C355CB"/>
    <w:rsid w:val="00C400A5"/>
    <w:rsid w:val="00C44BAF"/>
    <w:rsid w:val="00C50594"/>
    <w:rsid w:val="00C551B6"/>
    <w:rsid w:val="00C5779C"/>
    <w:rsid w:val="00C61D01"/>
    <w:rsid w:val="00C62822"/>
    <w:rsid w:val="00C70248"/>
    <w:rsid w:val="00C70D8A"/>
    <w:rsid w:val="00C95790"/>
    <w:rsid w:val="00CB1A56"/>
    <w:rsid w:val="00CB4637"/>
    <w:rsid w:val="00CC1532"/>
    <w:rsid w:val="00CC2E02"/>
    <w:rsid w:val="00CD1E9F"/>
    <w:rsid w:val="00CD2673"/>
    <w:rsid w:val="00CE76A5"/>
    <w:rsid w:val="00CF3640"/>
    <w:rsid w:val="00D01BAE"/>
    <w:rsid w:val="00D03414"/>
    <w:rsid w:val="00D1006C"/>
    <w:rsid w:val="00D3341D"/>
    <w:rsid w:val="00D347B4"/>
    <w:rsid w:val="00D410B2"/>
    <w:rsid w:val="00D43B89"/>
    <w:rsid w:val="00D465C1"/>
    <w:rsid w:val="00D52E41"/>
    <w:rsid w:val="00D6242F"/>
    <w:rsid w:val="00D63931"/>
    <w:rsid w:val="00D66EED"/>
    <w:rsid w:val="00D66FB2"/>
    <w:rsid w:val="00D67E47"/>
    <w:rsid w:val="00D75C8C"/>
    <w:rsid w:val="00D85F77"/>
    <w:rsid w:val="00D913F8"/>
    <w:rsid w:val="00D95C36"/>
    <w:rsid w:val="00DB1891"/>
    <w:rsid w:val="00DB3740"/>
    <w:rsid w:val="00DC1134"/>
    <w:rsid w:val="00DC472E"/>
    <w:rsid w:val="00DE472F"/>
    <w:rsid w:val="00DE5FF6"/>
    <w:rsid w:val="00DF0CB7"/>
    <w:rsid w:val="00E03987"/>
    <w:rsid w:val="00E03FA5"/>
    <w:rsid w:val="00E104B3"/>
    <w:rsid w:val="00E13828"/>
    <w:rsid w:val="00E2499D"/>
    <w:rsid w:val="00E30F4E"/>
    <w:rsid w:val="00E36521"/>
    <w:rsid w:val="00E37F9C"/>
    <w:rsid w:val="00E40603"/>
    <w:rsid w:val="00E47C7C"/>
    <w:rsid w:val="00E54217"/>
    <w:rsid w:val="00E55BC2"/>
    <w:rsid w:val="00E61401"/>
    <w:rsid w:val="00E625AB"/>
    <w:rsid w:val="00E6378A"/>
    <w:rsid w:val="00E65933"/>
    <w:rsid w:val="00E67003"/>
    <w:rsid w:val="00E734D1"/>
    <w:rsid w:val="00E8611E"/>
    <w:rsid w:val="00E904DD"/>
    <w:rsid w:val="00E90A96"/>
    <w:rsid w:val="00EA090F"/>
    <w:rsid w:val="00EA13E3"/>
    <w:rsid w:val="00EB53F8"/>
    <w:rsid w:val="00EB634E"/>
    <w:rsid w:val="00EC4198"/>
    <w:rsid w:val="00ED1106"/>
    <w:rsid w:val="00EE2832"/>
    <w:rsid w:val="00EE5A0F"/>
    <w:rsid w:val="00EE7D4D"/>
    <w:rsid w:val="00EF38C1"/>
    <w:rsid w:val="00EF6B0C"/>
    <w:rsid w:val="00EF7327"/>
    <w:rsid w:val="00F10F0F"/>
    <w:rsid w:val="00F218B8"/>
    <w:rsid w:val="00F24353"/>
    <w:rsid w:val="00F24430"/>
    <w:rsid w:val="00F52CBC"/>
    <w:rsid w:val="00F635E1"/>
    <w:rsid w:val="00F76D21"/>
    <w:rsid w:val="00F770ED"/>
    <w:rsid w:val="00F82347"/>
    <w:rsid w:val="00F863E5"/>
    <w:rsid w:val="00F92706"/>
    <w:rsid w:val="00FA32D8"/>
    <w:rsid w:val="00FA6EAA"/>
    <w:rsid w:val="00FC2AA1"/>
    <w:rsid w:val="00FC4ABB"/>
    <w:rsid w:val="00FD0AC1"/>
    <w:rsid w:val="00FE2C80"/>
    <w:rsid w:val="00FE4B32"/>
    <w:rsid w:val="00FF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35DC6E"/>
  <w15:docId w15:val="{810718A3-CD7F-4815-859A-AADB1F9E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2E2"/>
  </w:style>
  <w:style w:type="paragraph" w:styleId="Heading1">
    <w:name w:val="heading 1"/>
    <w:basedOn w:val="Normal"/>
    <w:next w:val="Normal"/>
    <w:qFormat/>
    <w:rsid w:val="000312E2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0312E2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0312E2"/>
    <w:pPr>
      <w:keepNext/>
      <w:jc w:val="center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unhideWhenUsed/>
    <w:qFormat/>
    <w:rsid w:val="0023167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67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9F644A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312E2"/>
    <w:pPr>
      <w:jc w:val="both"/>
    </w:pPr>
  </w:style>
  <w:style w:type="paragraph" w:styleId="BodyTextIndent">
    <w:name w:val="Body Text Indent"/>
    <w:basedOn w:val="Normal"/>
    <w:link w:val="BodyTextIndentChar"/>
    <w:rsid w:val="000312E2"/>
    <w:pPr>
      <w:ind w:hanging="720"/>
      <w:jc w:val="both"/>
    </w:pPr>
  </w:style>
  <w:style w:type="paragraph" w:styleId="Footer">
    <w:name w:val="footer"/>
    <w:basedOn w:val="Normal"/>
    <w:link w:val="FooterChar"/>
    <w:uiPriority w:val="99"/>
    <w:rsid w:val="000312E2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0312E2"/>
    <w:pPr>
      <w:ind w:left="720" w:hanging="720"/>
      <w:jc w:val="both"/>
    </w:pPr>
  </w:style>
  <w:style w:type="character" w:styleId="PageNumber">
    <w:name w:val="page number"/>
    <w:basedOn w:val="DefaultParagraphFont"/>
    <w:rsid w:val="000312E2"/>
  </w:style>
  <w:style w:type="paragraph" w:styleId="Header">
    <w:name w:val="header"/>
    <w:basedOn w:val="Normal"/>
    <w:rsid w:val="000312E2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0312E2"/>
    <w:rPr>
      <w:color w:val="0000FF"/>
      <w:u w:val="single"/>
    </w:rPr>
  </w:style>
  <w:style w:type="paragraph" w:styleId="Title">
    <w:name w:val="Title"/>
    <w:basedOn w:val="Normal"/>
    <w:qFormat/>
    <w:rsid w:val="000312E2"/>
    <w:pPr>
      <w:jc w:val="center"/>
    </w:pPr>
    <w:rPr>
      <w:b/>
      <w:sz w:val="24"/>
      <w:u w:val="single"/>
    </w:rPr>
  </w:style>
  <w:style w:type="paragraph" w:styleId="BodyText3">
    <w:name w:val="Body Text 3"/>
    <w:basedOn w:val="Normal"/>
    <w:rsid w:val="009F644A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rsid w:val="009F644A"/>
    <w:pPr>
      <w:spacing w:after="120"/>
      <w:ind w:left="360"/>
    </w:pPr>
    <w:rPr>
      <w:sz w:val="16"/>
      <w:szCs w:val="16"/>
    </w:rPr>
  </w:style>
  <w:style w:type="paragraph" w:styleId="Date">
    <w:name w:val="Date"/>
    <w:basedOn w:val="Normal"/>
    <w:next w:val="Normal"/>
    <w:rsid w:val="009F644A"/>
    <w:rPr>
      <w:lang w:val="en-GB"/>
    </w:rPr>
  </w:style>
  <w:style w:type="character" w:styleId="CommentReference">
    <w:name w:val="annotation reference"/>
    <w:basedOn w:val="DefaultParagraphFont"/>
    <w:semiHidden/>
    <w:rsid w:val="009F644A"/>
    <w:rPr>
      <w:sz w:val="16"/>
      <w:szCs w:val="16"/>
    </w:rPr>
  </w:style>
  <w:style w:type="paragraph" w:styleId="BalloonText">
    <w:name w:val="Balloon Text"/>
    <w:basedOn w:val="Normal"/>
    <w:link w:val="BalloonTextChar"/>
    <w:rsid w:val="005E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219A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292923"/>
  </w:style>
  <w:style w:type="character" w:customStyle="1" w:styleId="Heading3Char">
    <w:name w:val="Heading 3 Char"/>
    <w:basedOn w:val="DefaultParagraphFont"/>
    <w:link w:val="Heading3"/>
    <w:rsid w:val="00292923"/>
    <w:rPr>
      <w:b/>
      <w:u w:val="single"/>
    </w:rPr>
  </w:style>
  <w:style w:type="paragraph" w:customStyle="1" w:styleId="section1">
    <w:name w:val="section1"/>
    <w:basedOn w:val="Normal"/>
    <w:uiPriority w:val="99"/>
    <w:rsid w:val="00292923"/>
    <w:pPr>
      <w:spacing w:before="100" w:beforeAutospacing="1" w:after="100" w:afterAutospacing="1"/>
    </w:pPr>
    <w:rPr>
      <w:rFonts w:eastAsia="Calibri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7C0D23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C0D23"/>
    <w:rPr>
      <w:rFonts w:ascii="Cambria" w:eastAsia="Times New Roman" w:hAnsi="Cambria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3167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3167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Default">
    <w:name w:val="Default"/>
    <w:rsid w:val="008A610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24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orporate%20Contract%20Shel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C6574E-82A9-461E-A5EF-3739F384B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Corporate Contract Shell</Template>
  <TotalTime>202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64</vt:i4>
      </vt:variant>
    </vt:vector>
  </HeadingPairs>
  <TitlesOfParts>
    <vt:vector size="65" baseType="lpstr">
      <vt:lpstr>OPERA2</vt:lpstr>
      <vt:lpstr>    MY RAMADAN IFTAR MENU 2022</vt:lpstr>
      <vt:lpstr>    AED 150 per person</vt:lpstr>
      <vt:lpstr>    RAMADAN JUICES</vt:lpstr>
      <vt:lpstr>    Dried fruits on the table, Kamar el-din (dry apricot with sugar syrup)</vt:lpstr>
      <vt:lpstr>    Jalal (dates juice), Laban (yoghurt with garlic &amp; salt)</vt:lpstr>
      <vt:lpstr>    Dates, Figs, Apricots</vt:lpstr>
      <vt:lpstr>    </vt:lpstr>
      <vt:lpstr>    BAKERY BASKET STATION </vt:lpstr>
      <vt:lpstr>    Selection of International Bread Rolls &amp; Loafs, Arabic Bread Selection</vt:lpstr>
      <vt:lpstr>    </vt:lpstr>
      <vt:lpstr>    AL BUSTAN MEZZEH</vt:lpstr>
      <vt:lpstr>    Moutabel -Ground beetroot with garlic, lemon juice and tahini paste flavored wit</vt:lpstr>
      <vt:lpstr>    Tabbouleh-Freshly chopped local parsley, tomatoes, onion, fresh mint, cracked w</vt:lpstr>
      <vt:lpstr>    Fatoush-Local lettuce, tomato, cucumber &amp; parsley, radish, onion, fried bread, o</vt:lpstr>
      <vt:lpstr>    Mix pickles &amp; olive-Black &amp; green live, mix pickles, turnip pickle, chili pickle</vt:lpstr>
      <vt:lpstr>    Yoghurt with cucumber-Fresh yoghurt with cucumber &amp; dry mint</vt:lpstr>
      <vt:lpstr>    Fried Vegetable with Tahina sauce-Fry eggplant, marrow, zucchini, and cauliflowe</vt:lpstr>
      <vt:lpstr>    </vt:lpstr>
      <vt:lpstr>    SELECTION OF SALAD BAR</vt:lpstr>
      <vt:lpstr>    Carrot, tomato wedges, sliced cucumber, mixed lettuce </vt:lpstr>
      <vt:lpstr>    Curried Potato Salad, Coleslaw salad, Grilled beef salad with balsamic green bea</vt:lpstr>
      <vt:lpstr>    , Pasta salad with Vinaigrette, Italian, French, Thousand Island, Balsamic Vineg</vt:lpstr>
      <vt:lpstr>    </vt:lpstr>
      <vt:lpstr>    HOT MEZZEH</vt:lpstr>
      <vt:lpstr>    Cheese Sambousek&amp; Kibbeh </vt:lpstr>
      <vt:lpstr>    Traditional fried meat balls filled with minced meat, onion and spices</vt:lpstr>
      <vt:lpstr>    BUSTAN CHEF SPECIAL SLOW COOKED WHOLE LAMB OUZI </vt:lpstr>
      <vt:lpstr>    With saffron Mujadara Rice &amp; cucumber Yogurts </vt:lpstr>
      <vt:lpstr>    SOUP</vt:lpstr>
      <vt:lpstr>    Lentil soup with croutons and lemon</vt:lpstr>
      <vt:lpstr>    </vt:lpstr>
      <vt:lpstr>    INTERNATIONAL MAIN COURSE</vt:lpstr>
      <vt:lpstr>    Chicken Biryani-</vt:lpstr>
      <vt:lpstr>    Chicken Boneless, With Spices</vt:lpstr>
      <vt:lpstr>    Kiblah Bill Laban –</vt:lpstr>
      <vt:lpstr>    Filled Dough Cooked With Fresh Yoghurt &amp; Garlic with Coriander</vt:lpstr>
      <vt:lpstr>    Authentic Arabic Style Mix Grill  </vt:lpstr>
      <vt:lpstr>    </vt:lpstr>
      <vt:lpstr>    Hungarian Style Beef Goulash </vt:lpstr>
      <vt:lpstr>    Shredded Beef Cooked With Beetroot, Mushroom Cream,</vt:lpstr>
      <vt:lpstr>    Potato Lyonnaise- </vt:lpstr>
      <vt:lpstr>    Roasted Potato Slice Served With Caramelized Onion</vt:lpstr>
      <vt:lpstr>    Asian Style Fish </vt:lpstr>
      <vt:lpstr>    -Sweet and Sour Fish with Vegetable</vt:lpstr>
      <vt:lpstr>    Baked Pasta </vt:lpstr>
      <vt:lpstr>    Penne Pasta Carbonara -Penne Pasta with White Sauce</vt:lpstr>
      <vt:lpstr>    DESSERTS</vt:lpstr>
      <vt:lpstr>    Halwa bel Jebin, </vt:lpstr>
      <vt:lpstr>    Basboussa (namoura) Rosewater rice pudding</vt:lpstr>
      <vt:lpstr>    Um Ali (Traditional Egyptian sweet. Opera, Strawberry mousse cake</vt:lpstr>
      <vt:lpstr>    Blueberry tart, Crème caramel, Black forest cake, chocolate mousse</vt:lpstr>
      <vt:lpstr>    Cut fruits</vt:lpstr>
      <vt:lpstr>    </vt:lpstr>
      <vt:lpstr>    </vt:lpstr>
      <vt:lpstr>    TEA &amp; COFFEE</vt:lpstr>
      <vt:lpstr>    </vt:lpstr>
      <vt:lpstr>    </vt:lpstr>
      <vt:lpstr>    Optional (Minimum of 50 person)</vt:lpstr>
      <vt:lpstr>    </vt:lpstr>
      <vt:lpstr>    Live Manakish station-Additional AED 15 per person</vt:lpstr>
      <vt:lpstr>    </vt:lpstr>
      <vt:lpstr>    Live falafel station-Additional AED 15 per person</vt:lpstr>
      <vt:lpstr>    </vt:lpstr>
      <vt:lpstr>    Live shawarma station-Additional AED 20 per person</vt:lpstr>
    </vt:vector>
  </TitlesOfParts>
  <Company>MF</Company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OPERA2</dc:title>
  <dc:creator>FT</dc:creator>
  <cp:lastModifiedBy>KHANAL Rajan - MOVENPICK AL BUSTAN KC1</cp:lastModifiedBy>
  <cp:revision>21</cp:revision>
  <cp:lastPrinted>2012-05-27T06:45:00Z</cp:lastPrinted>
  <dcterms:created xsi:type="dcterms:W3CDTF">2021-03-15T14:11:00Z</dcterms:created>
  <dcterms:modified xsi:type="dcterms:W3CDTF">2022-03-24T10:47:00Z</dcterms:modified>
</cp:coreProperties>
</file>